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066A3" w14:textId="0A29B9AC" w:rsidR="00B40C36" w:rsidRDefault="00B40C36" w:rsidP="00B40C36">
      <w:pPr>
        <w:pStyle w:val="Judul2"/>
        <w:rPr>
          <w:rFonts w:ascii="Arial" w:hAnsi="Arial" w:cs="Arial"/>
          <w:b/>
          <w:bCs/>
          <w:sz w:val="40"/>
          <w:szCs w:val="40"/>
        </w:rPr>
      </w:pPr>
      <w:r w:rsidRPr="00B40C36">
        <w:rPr>
          <w:rFonts w:ascii="Arial" w:hAnsi="Arial" w:cs="Arial"/>
          <w:b/>
          <w:bCs/>
          <w:sz w:val="40"/>
          <w:szCs w:val="40"/>
        </w:rPr>
        <w:t>User Requirement</w:t>
      </w:r>
      <w:r w:rsidR="0032658D">
        <w:rPr>
          <w:rFonts w:ascii="Arial" w:hAnsi="Arial" w:cs="Arial"/>
          <w:b/>
          <w:bCs/>
          <w:sz w:val="40"/>
          <w:szCs w:val="40"/>
        </w:rPr>
        <w:t xml:space="preserve"> (Untuk USER/PENDAFTAR)</w:t>
      </w:r>
    </w:p>
    <w:p w14:paraId="0E4A30CA" w14:textId="71C6BABB" w:rsidR="00B40C36" w:rsidRPr="00B40C36" w:rsidRDefault="00B40C36" w:rsidP="00B40C36">
      <w:r w:rsidRPr="00B40C36">
        <w:t>Untuk Pengembangan SIM PMB TA.2021/2022</w:t>
      </w:r>
    </w:p>
    <w:p w14:paraId="3DEB9C70" w14:textId="0CFA39C8" w:rsidR="00B40C36" w:rsidRDefault="00B40C36" w:rsidP="00B40C36"/>
    <w:p w14:paraId="528E93D4" w14:textId="58ED3FB1" w:rsidR="00B40C36" w:rsidRDefault="00A62A46" w:rsidP="00A62A46">
      <w:pPr>
        <w:pStyle w:val="DaftarParagraf"/>
        <w:numPr>
          <w:ilvl w:val="0"/>
          <w:numId w:val="12"/>
        </w:numPr>
        <w:rPr>
          <w:b/>
          <w:bCs/>
        </w:rPr>
      </w:pPr>
      <w:r w:rsidRPr="00A62A46">
        <w:rPr>
          <w:b/>
          <w:bCs/>
        </w:rPr>
        <w:drawing>
          <wp:anchor distT="0" distB="0" distL="114300" distR="114300" simplePos="0" relativeHeight="251657216" behindDoc="0" locked="0" layoutInCell="1" allowOverlap="1" wp14:anchorId="4F91771F" wp14:editId="43F2FFD5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6097905" cy="2886075"/>
            <wp:effectExtent l="0" t="0" r="0" b="9525"/>
            <wp:wrapTopAndBottom/>
            <wp:docPr id="19" name="Tampungan Konten 18" descr="Sebuah gambar berisi cuplikan layar&#10;&#10;Deskripsi dibuat secara otomatis">
              <a:extLst xmlns:a="http://schemas.openxmlformats.org/drawingml/2006/main">
                <a:ext uri="{FF2B5EF4-FFF2-40B4-BE49-F238E27FC236}">
                  <a16:creationId xmlns:a16="http://schemas.microsoft.com/office/drawing/2014/main" id="{A905E133-2A4E-416D-9E6A-EAB30AEB05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mpungan Konten 18" descr="Sebuah gambar berisi cuplikan layar&#10;&#10;Deskripsi dibuat secara otomatis">
                      <a:extLst>
                        <a:ext uri="{FF2B5EF4-FFF2-40B4-BE49-F238E27FC236}">
                          <a16:creationId xmlns:a16="http://schemas.microsoft.com/office/drawing/2014/main" id="{A905E133-2A4E-416D-9E6A-EAB30AEB05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 t="1614" r="3208" b="63325"/>
                    <a:stretch/>
                  </pic:blipFill>
                  <pic:spPr bwMode="auto">
                    <a:xfrm>
                      <a:off x="0" y="0"/>
                      <a:ext cx="609790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0C36" w:rsidRPr="00B40C36">
        <w:rPr>
          <w:b/>
          <w:bCs/>
        </w:rPr>
        <w:t>Home</w:t>
      </w:r>
      <w:proofErr w:type="spellEnd"/>
      <w:r w:rsidR="00B40C36" w:rsidRPr="00B40C36">
        <w:rPr>
          <w:b/>
          <w:bCs/>
        </w:rPr>
        <w:t xml:space="preserve"> </w:t>
      </w:r>
      <w:proofErr w:type="spellStart"/>
      <w:r w:rsidR="00B40C36" w:rsidRPr="00B40C36">
        <w:rPr>
          <w:b/>
          <w:bCs/>
        </w:rPr>
        <w:t>Pages</w:t>
      </w:r>
      <w:proofErr w:type="spellEnd"/>
      <w:r w:rsidR="00B40C36" w:rsidRPr="00B40C36">
        <w:rPr>
          <w:b/>
          <w:bCs/>
        </w:rPr>
        <w:t xml:space="preserve"> </w:t>
      </w:r>
      <w:proofErr w:type="spellStart"/>
      <w:r w:rsidR="00B40C36" w:rsidRPr="00B40C36">
        <w:rPr>
          <w:b/>
          <w:bCs/>
        </w:rPr>
        <w:t>Interfaces</w:t>
      </w:r>
      <w:proofErr w:type="spellEnd"/>
      <w:r w:rsidR="00B40C36" w:rsidRPr="00B40C36">
        <w:rPr>
          <w:b/>
          <w:bCs/>
        </w:rPr>
        <w:t xml:space="preserve"> </w:t>
      </w:r>
      <w:proofErr w:type="spellStart"/>
      <w:r w:rsidR="00B40C36" w:rsidRPr="00B40C36">
        <w:rPr>
          <w:b/>
          <w:bCs/>
        </w:rPr>
        <w:t>Website</w:t>
      </w:r>
      <w:proofErr w:type="spellEnd"/>
      <w:r w:rsidR="00B40C36" w:rsidRPr="00B40C36">
        <w:rPr>
          <w:b/>
          <w:bCs/>
        </w:rPr>
        <w:t xml:space="preserve"> PMB untuk Pendaftar</w:t>
      </w:r>
    </w:p>
    <w:p w14:paraId="6CC3ED3C" w14:textId="28AF5452" w:rsidR="00A62A46" w:rsidRDefault="00A62A46" w:rsidP="00825958">
      <w:pPr>
        <w:pStyle w:val="DaftarParagraf"/>
        <w:jc w:val="both"/>
        <w:rPr>
          <w:sz w:val="22"/>
          <w:szCs w:val="22"/>
        </w:rPr>
      </w:pPr>
      <w:proofErr w:type="spellStart"/>
      <w:r w:rsidRPr="00A62A46">
        <w:rPr>
          <w:b/>
          <w:bCs/>
          <w:sz w:val="22"/>
          <w:szCs w:val="22"/>
        </w:rPr>
        <w:t>Home</w:t>
      </w:r>
      <w:proofErr w:type="spellEnd"/>
      <w:r w:rsidRPr="00A62A46">
        <w:rPr>
          <w:b/>
          <w:bCs/>
          <w:sz w:val="22"/>
          <w:szCs w:val="22"/>
        </w:rPr>
        <w:t xml:space="preserve"> </w:t>
      </w:r>
      <w:proofErr w:type="spellStart"/>
      <w:r w:rsidRPr="00A62A46">
        <w:rPr>
          <w:b/>
          <w:bCs/>
          <w:sz w:val="22"/>
          <w:szCs w:val="22"/>
        </w:rPr>
        <w:t>Pages</w:t>
      </w:r>
      <w:proofErr w:type="spellEnd"/>
      <w:r w:rsidRPr="00A62A46">
        <w:rPr>
          <w:b/>
          <w:bCs/>
          <w:sz w:val="22"/>
          <w:szCs w:val="22"/>
        </w:rPr>
        <w:t xml:space="preserve"> </w:t>
      </w:r>
      <w:proofErr w:type="spellStart"/>
      <w:r w:rsidRPr="00A62A46">
        <w:rPr>
          <w:b/>
          <w:bCs/>
          <w:sz w:val="22"/>
          <w:szCs w:val="22"/>
        </w:rPr>
        <w:t>Interfaces</w:t>
      </w:r>
      <w:proofErr w:type="spellEnd"/>
      <w:r w:rsidRPr="00A62A46">
        <w:rPr>
          <w:b/>
          <w:bCs/>
          <w:sz w:val="22"/>
          <w:szCs w:val="22"/>
        </w:rPr>
        <w:t xml:space="preserve"> </w:t>
      </w:r>
      <w:proofErr w:type="spellStart"/>
      <w:r w:rsidRPr="00A62A46">
        <w:rPr>
          <w:b/>
          <w:bCs/>
          <w:sz w:val="22"/>
          <w:szCs w:val="22"/>
        </w:rPr>
        <w:t>Website</w:t>
      </w:r>
      <w:proofErr w:type="spellEnd"/>
      <w:r w:rsidRPr="00A62A46">
        <w:rPr>
          <w:b/>
          <w:bCs/>
          <w:sz w:val="22"/>
          <w:szCs w:val="22"/>
        </w:rPr>
        <w:t xml:space="preserve"> PMB untuk Pendaftar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proofErr w:type="spellStart"/>
      <w:r>
        <w:rPr>
          <w:sz w:val="22"/>
          <w:szCs w:val="22"/>
        </w:rPr>
        <w:t>Official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Website</w:t>
      </w:r>
      <w:proofErr w:type="spellEnd"/>
      <w:r>
        <w:rPr>
          <w:sz w:val="22"/>
          <w:szCs w:val="22"/>
        </w:rPr>
        <w:t xml:space="preserve"> PMB POLTEKPOS/STIMLOG yang menampilkan seluruh informasi terkait PMB Tahun Akademik 2021/2022 yang </w:t>
      </w:r>
      <w:proofErr w:type="spellStart"/>
      <w:r>
        <w:rPr>
          <w:sz w:val="22"/>
          <w:szCs w:val="22"/>
        </w:rPr>
        <w:t>didalamnya</w:t>
      </w:r>
      <w:proofErr w:type="spellEnd"/>
      <w:r>
        <w:rPr>
          <w:sz w:val="22"/>
          <w:szCs w:val="22"/>
        </w:rPr>
        <w:t xml:space="preserve"> menampilkan informasi mulai dari Jalur Penerimaan hingga Biaya Kuliah serta Jadwal Pendaftaran.</w:t>
      </w:r>
    </w:p>
    <w:p w14:paraId="6CF35427" w14:textId="1D249D30" w:rsidR="00825958" w:rsidRPr="00825958" w:rsidRDefault="00825958" w:rsidP="00A62A46">
      <w:pPr>
        <w:pStyle w:val="DaftarParagraf"/>
        <w:rPr>
          <w:sz w:val="12"/>
          <w:szCs w:val="12"/>
        </w:rPr>
      </w:pPr>
    </w:p>
    <w:p w14:paraId="40600FB3" w14:textId="41629D2B" w:rsidR="00A62A46" w:rsidRDefault="00A62A46" w:rsidP="00A62A46">
      <w:pPr>
        <w:pStyle w:val="DaftarParagraf"/>
        <w:rPr>
          <w:sz w:val="22"/>
          <w:szCs w:val="22"/>
        </w:rPr>
      </w:pPr>
      <w:proofErr w:type="spellStart"/>
      <w:r>
        <w:rPr>
          <w:sz w:val="22"/>
          <w:szCs w:val="22"/>
        </w:rPr>
        <w:t>Home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Pages</w:t>
      </w:r>
      <w:proofErr w:type="spellEnd"/>
      <w:r>
        <w:rPr>
          <w:sz w:val="22"/>
          <w:szCs w:val="22"/>
        </w:rPr>
        <w:t xml:space="preserve"> PMB ini yang biasa kita akses dengan alamat:</w:t>
      </w:r>
    </w:p>
    <w:p w14:paraId="3ED10F8F" w14:textId="404E8C5B" w:rsidR="00A62A46" w:rsidRDefault="00A62A46" w:rsidP="00A62A46">
      <w:pPr>
        <w:pStyle w:val="DaftarParagraf"/>
        <w:rPr>
          <w:sz w:val="22"/>
          <w:szCs w:val="22"/>
        </w:rPr>
      </w:pPr>
      <w:r>
        <w:rPr>
          <w:sz w:val="22"/>
          <w:szCs w:val="22"/>
        </w:rPr>
        <w:t>• POLTEKPOS</w:t>
      </w:r>
      <w:r>
        <w:rPr>
          <w:sz w:val="22"/>
          <w:szCs w:val="22"/>
        </w:rPr>
        <w:tab/>
        <w:t xml:space="preserve">: </w:t>
      </w:r>
      <w:hyperlink r:id="rId11" w:history="1">
        <w:r w:rsidRPr="00CE4FBD">
          <w:rPr>
            <w:rStyle w:val="Hyperlink"/>
            <w:sz w:val="22"/>
            <w:szCs w:val="22"/>
          </w:rPr>
          <w:t>https://pmb.poltekpos.ac.id</w:t>
        </w:r>
      </w:hyperlink>
    </w:p>
    <w:p w14:paraId="7A6A9B6E" w14:textId="3B9F3A0D" w:rsidR="00A62A46" w:rsidRDefault="00A62A46" w:rsidP="00A62A46">
      <w:pPr>
        <w:pStyle w:val="DaftarParagraf"/>
        <w:rPr>
          <w:sz w:val="22"/>
          <w:szCs w:val="22"/>
        </w:rPr>
      </w:pPr>
      <w:r>
        <w:rPr>
          <w:sz w:val="22"/>
          <w:szCs w:val="22"/>
        </w:rPr>
        <w:t>• STIMLOG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hyperlink r:id="rId12" w:history="1">
        <w:r w:rsidRPr="00CE4FBD">
          <w:rPr>
            <w:rStyle w:val="Hyperlink"/>
            <w:sz w:val="22"/>
            <w:szCs w:val="22"/>
          </w:rPr>
          <w:t>https://pmb.stimlog.ac.id</w:t>
        </w:r>
      </w:hyperlink>
      <w:r>
        <w:rPr>
          <w:sz w:val="22"/>
          <w:szCs w:val="22"/>
        </w:rPr>
        <w:t xml:space="preserve"> </w:t>
      </w:r>
    </w:p>
    <w:p w14:paraId="3A2E7CA8" w14:textId="32F12298" w:rsidR="00A62A46" w:rsidRDefault="00A62A46" w:rsidP="00A62A46">
      <w:pPr>
        <w:pStyle w:val="DaftarParagraf"/>
        <w:rPr>
          <w:sz w:val="22"/>
          <w:szCs w:val="22"/>
        </w:rPr>
      </w:pPr>
    </w:p>
    <w:p w14:paraId="20B72925" w14:textId="2FB1D558" w:rsidR="00A62A46" w:rsidRPr="0071733E" w:rsidRDefault="0071733E" w:rsidP="00A62A46">
      <w:pPr>
        <w:pStyle w:val="DaftarParagraf"/>
        <w:rPr>
          <w:b/>
          <w:bCs/>
          <w:sz w:val="22"/>
          <w:szCs w:val="22"/>
        </w:rPr>
      </w:pPr>
      <w:r w:rsidRPr="0071733E">
        <w:rPr>
          <w:b/>
          <w:bCs/>
          <w:sz w:val="22"/>
          <w:szCs w:val="22"/>
        </w:rPr>
        <w:t>Revisi:</w:t>
      </w:r>
    </w:p>
    <w:p w14:paraId="54525634" w14:textId="420F90F1" w:rsidR="0071733E" w:rsidRDefault="0071733E" w:rsidP="0071733E">
      <w:pPr>
        <w:pStyle w:val="DaftarParagraf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Perancangan untuk </w:t>
      </w:r>
      <w:proofErr w:type="spellStart"/>
      <w:r>
        <w:rPr>
          <w:sz w:val="22"/>
          <w:szCs w:val="22"/>
        </w:rPr>
        <w:t>Website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Interfaces</w:t>
      </w:r>
      <w:proofErr w:type="spellEnd"/>
      <w:r>
        <w:rPr>
          <w:sz w:val="22"/>
          <w:szCs w:val="22"/>
        </w:rPr>
        <w:t xml:space="preserve"> (Front </w:t>
      </w:r>
      <w:proofErr w:type="spellStart"/>
      <w:r>
        <w:rPr>
          <w:sz w:val="22"/>
          <w:szCs w:val="22"/>
        </w:rPr>
        <w:t>End</w:t>
      </w:r>
      <w:proofErr w:type="spellEnd"/>
      <w:r>
        <w:rPr>
          <w:sz w:val="22"/>
          <w:szCs w:val="22"/>
        </w:rPr>
        <w:t xml:space="preserve">) belum tersedia untuk tahun 2021/2022 ini, gambar yang kami tampilkan hanyalah ilustrasi/konsep yang diharapkan. </w:t>
      </w:r>
      <w:r w:rsidR="001278A6">
        <w:rPr>
          <w:sz w:val="22"/>
          <w:szCs w:val="22"/>
        </w:rPr>
        <w:t xml:space="preserve">Dengan </w:t>
      </w:r>
      <w:proofErr w:type="spellStart"/>
      <w:r w:rsidR="001278A6">
        <w:rPr>
          <w:sz w:val="22"/>
          <w:szCs w:val="22"/>
        </w:rPr>
        <w:t>jonsep</w:t>
      </w:r>
      <w:proofErr w:type="spellEnd"/>
      <w:r w:rsidR="001278A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Lebih Modern namun tetap </w:t>
      </w:r>
      <w:proofErr w:type="spellStart"/>
      <w:r>
        <w:rPr>
          <w:sz w:val="22"/>
          <w:szCs w:val="22"/>
        </w:rPr>
        <w:t>Userfriendly</w:t>
      </w:r>
      <w:proofErr w:type="spellEnd"/>
      <w:r>
        <w:rPr>
          <w:sz w:val="22"/>
          <w:szCs w:val="22"/>
        </w:rPr>
        <w:t>.</w:t>
      </w:r>
      <w:r w:rsidR="001278A6">
        <w:rPr>
          <w:sz w:val="22"/>
          <w:szCs w:val="22"/>
        </w:rPr>
        <w:t xml:space="preserve"> </w:t>
      </w:r>
      <w:r w:rsidR="001278A6" w:rsidRPr="001278A6">
        <w:rPr>
          <w:b/>
          <w:bCs/>
          <w:color w:val="C00000"/>
          <w:sz w:val="22"/>
          <w:szCs w:val="22"/>
        </w:rPr>
        <w:t xml:space="preserve">[detail pada </w:t>
      </w:r>
      <w:proofErr w:type="spellStart"/>
      <w:r w:rsidR="001278A6" w:rsidRPr="001278A6">
        <w:rPr>
          <w:b/>
          <w:bCs/>
          <w:color w:val="C00000"/>
          <w:sz w:val="22"/>
          <w:szCs w:val="22"/>
        </w:rPr>
        <w:t>power</w:t>
      </w:r>
      <w:proofErr w:type="spellEnd"/>
      <w:r w:rsidR="001278A6" w:rsidRPr="001278A6">
        <w:rPr>
          <w:b/>
          <w:bCs/>
          <w:color w:val="C00000"/>
          <w:sz w:val="22"/>
          <w:szCs w:val="22"/>
        </w:rPr>
        <w:t xml:space="preserve"> poin </w:t>
      </w:r>
      <w:proofErr w:type="spellStart"/>
      <w:r w:rsidR="001278A6" w:rsidRPr="001278A6">
        <w:rPr>
          <w:b/>
          <w:bCs/>
          <w:color w:val="C00000"/>
          <w:sz w:val="22"/>
          <w:szCs w:val="22"/>
        </w:rPr>
        <w:t>slide</w:t>
      </w:r>
      <w:proofErr w:type="spellEnd"/>
      <w:r w:rsidR="001278A6" w:rsidRPr="001278A6">
        <w:rPr>
          <w:b/>
          <w:bCs/>
          <w:color w:val="C00000"/>
          <w:sz w:val="22"/>
          <w:szCs w:val="22"/>
        </w:rPr>
        <w:t xml:space="preserve"> ke-1]</w:t>
      </w:r>
    </w:p>
    <w:p w14:paraId="59711614" w14:textId="05AF1FF0" w:rsidR="009D6CF4" w:rsidRPr="009D6CF4" w:rsidRDefault="001278A6" w:rsidP="009D6CF4">
      <w:pPr>
        <w:pStyle w:val="DaftarParagraf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Perancangan untuk </w:t>
      </w:r>
      <w:proofErr w:type="spellStart"/>
      <w:r>
        <w:rPr>
          <w:sz w:val="22"/>
          <w:szCs w:val="22"/>
        </w:rPr>
        <w:t>Website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Interfaces</w:t>
      </w:r>
      <w:proofErr w:type="spellEnd"/>
      <w:r>
        <w:rPr>
          <w:sz w:val="22"/>
          <w:szCs w:val="22"/>
        </w:rPr>
        <w:t xml:space="preserve"> (Front </w:t>
      </w:r>
      <w:proofErr w:type="spellStart"/>
      <w:r>
        <w:rPr>
          <w:sz w:val="22"/>
          <w:szCs w:val="22"/>
        </w:rPr>
        <w:t>End</w:t>
      </w:r>
      <w:proofErr w:type="spellEnd"/>
      <w:r>
        <w:rPr>
          <w:sz w:val="22"/>
          <w:szCs w:val="22"/>
        </w:rPr>
        <w:t xml:space="preserve"> &amp; </w:t>
      </w:r>
      <w:proofErr w:type="spellStart"/>
      <w:r>
        <w:rPr>
          <w:sz w:val="22"/>
          <w:szCs w:val="22"/>
        </w:rPr>
        <w:t>Banck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End</w:t>
      </w:r>
      <w:proofErr w:type="spellEnd"/>
      <w:r>
        <w:rPr>
          <w:sz w:val="22"/>
          <w:szCs w:val="22"/>
        </w:rPr>
        <w:t xml:space="preserve">) ini </w:t>
      </w:r>
      <w:proofErr w:type="spellStart"/>
      <w:r>
        <w:rPr>
          <w:sz w:val="22"/>
          <w:szCs w:val="22"/>
        </w:rPr>
        <w:t>diharapakan</w:t>
      </w:r>
      <w:proofErr w:type="spellEnd"/>
      <w:r>
        <w:rPr>
          <w:sz w:val="22"/>
          <w:szCs w:val="22"/>
        </w:rPr>
        <w:t xml:space="preserve"> sudah memiliki </w:t>
      </w:r>
      <w:proofErr w:type="spellStart"/>
      <w:r>
        <w:rPr>
          <w:sz w:val="22"/>
          <w:szCs w:val="22"/>
        </w:rPr>
        <w:t>fiture</w:t>
      </w:r>
      <w:proofErr w:type="spellEnd"/>
      <w:r>
        <w:rPr>
          <w:sz w:val="22"/>
          <w:szCs w:val="22"/>
        </w:rPr>
        <w:t xml:space="preserve"> </w:t>
      </w:r>
      <w:r w:rsidRPr="001278A6">
        <w:rPr>
          <w:b/>
          <w:bCs/>
          <w:i/>
          <w:iCs/>
          <w:sz w:val="22"/>
          <w:szCs w:val="22"/>
        </w:rPr>
        <w:t>Responsif</w:t>
      </w:r>
      <w:r>
        <w:rPr>
          <w:b/>
          <w:bCs/>
          <w:sz w:val="22"/>
          <w:szCs w:val="22"/>
        </w:rPr>
        <w:t xml:space="preserve">, </w:t>
      </w:r>
      <w:r>
        <w:rPr>
          <w:sz w:val="22"/>
          <w:szCs w:val="22"/>
        </w:rPr>
        <w:t xml:space="preserve">Karena dengan kebutuhan saat ini yang didominasi oleh pengguna Mobile </w:t>
      </w:r>
      <w:proofErr w:type="spellStart"/>
      <w:r>
        <w:rPr>
          <w:sz w:val="22"/>
          <w:szCs w:val="22"/>
        </w:rPr>
        <w:t>Device</w:t>
      </w:r>
      <w:proofErr w:type="spellEnd"/>
      <w:r>
        <w:rPr>
          <w:sz w:val="22"/>
          <w:szCs w:val="22"/>
        </w:rPr>
        <w:t xml:space="preserve">. </w:t>
      </w:r>
      <w:r w:rsidRPr="001278A6">
        <w:rPr>
          <w:b/>
          <w:bCs/>
          <w:color w:val="C00000"/>
          <w:sz w:val="22"/>
          <w:szCs w:val="22"/>
        </w:rPr>
        <w:t xml:space="preserve">detail pada </w:t>
      </w:r>
      <w:proofErr w:type="spellStart"/>
      <w:r w:rsidRPr="001278A6">
        <w:rPr>
          <w:b/>
          <w:bCs/>
          <w:color w:val="C00000"/>
          <w:sz w:val="22"/>
          <w:szCs w:val="22"/>
        </w:rPr>
        <w:t>power</w:t>
      </w:r>
      <w:proofErr w:type="spellEnd"/>
      <w:r w:rsidRPr="001278A6">
        <w:rPr>
          <w:b/>
          <w:bCs/>
          <w:color w:val="C00000"/>
          <w:sz w:val="22"/>
          <w:szCs w:val="22"/>
        </w:rPr>
        <w:t xml:space="preserve"> poin </w:t>
      </w:r>
      <w:proofErr w:type="spellStart"/>
      <w:r w:rsidRPr="001278A6">
        <w:rPr>
          <w:b/>
          <w:bCs/>
          <w:color w:val="C00000"/>
          <w:sz w:val="22"/>
          <w:szCs w:val="22"/>
        </w:rPr>
        <w:t>slide</w:t>
      </w:r>
      <w:proofErr w:type="spellEnd"/>
      <w:r w:rsidRPr="001278A6">
        <w:rPr>
          <w:b/>
          <w:bCs/>
          <w:color w:val="C00000"/>
          <w:sz w:val="22"/>
          <w:szCs w:val="22"/>
        </w:rPr>
        <w:t xml:space="preserve"> ke-</w:t>
      </w:r>
      <w:r>
        <w:rPr>
          <w:b/>
          <w:bCs/>
          <w:color w:val="C00000"/>
          <w:sz w:val="22"/>
          <w:szCs w:val="22"/>
        </w:rPr>
        <w:t>2</w:t>
      </w:r>
      <w:r w:rsidRPr="001278A6">
        <w:rPr>
          <w:b/>
          <w:bCs/>
          <w:color w:val="C00000"/>
          <w:sz w:val="22"/>
          <w:szCs w:val="22"/>
        </w:rPr>
        <w:t>]</w:t>
      </w:r>
    </w:p>
    <w:p w14:paraId="24708C36" w14:textId="77777777" w:rsidR="00500EB3" w:rsidRDefault="00500EB3" w:rsidP="009D6CF4">
      <w:pPr>
        <w:rPr>
          <w:b/>
          <w:bCs/>
          <w:noProof/>
          <w:color w:val="C00000"/>
          <w:sz w:val="22"/>
          <w:szCs w:val="22"/>
        </w:rPr>
      </w:pPr>
    </w:p>
    <w:p w14:paraId="0C09EDF9" w14:textId="324B169C" w:rsidR="009D6CF4" w:rsidRDefault="00500EB3" w:rsidP="009D6CF4">
      <w:pPr>
        <w:rPr>
          <w:sz w:val="22"/>
          <w:szCs w:val="22"/>
        </w:rPr>
      </w:pPr>
      <w:r>
        <w:rPr>
          <w:b/>
          <w:bCs/>
          <w:noProof/>
          <w:color w:val="C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E198F82" wp14:editId="45ADBEA4">
            <wp:simplePos x="0" y="0"/>
            <wp:positionH relativeFrom="margin">
              <wp:posOffset>319405</wp:posOffset>
            </wp:positionH>
            <wp:positionV relativeFrom="paragraph">
              <wp:posOffset>23495</wp:posOffset>
            </wp:positionV>
            <wp:extent cx="2588260" cy="1943735"/>
            <wp:effectExtent l="0" t="0" r="2540" b="0"/>
            <wp:wrapNone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063E422" wp14:editId="17A5F698">
            <wp:simplePos x="0" y="0"/>
            <wp:positionH relativeFrom="margin">
              <wp:posOffset>2076450</wp:posOffset>
            </wp:positionH>
            <wp:positionV relativeFrom="paragraph">
              <wp:posOffset>6985</wp:posOffset>
            </wp:positionV>
            <wp:extent cx="1769110" cy="1943100"/>
            <wp:effectExtent l="0" t="0" r="2540" b="0"/>
            <wp:wrapNone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7"/>
                    <a:stretch/>
                  </pic:blipFill>
                  <pic:spPr bwMode="auto">
                    <a:xfrm>
                      <a:off x="0" y="0"/>
                      <a:ext cx="17691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049B38A" wp14:editId="1B6C31E7">
            <wp:simplePos x="0" y="0"/>
            <wp:positionH relativeFrom="margin">
              <wp:posOffset>3001645</wp:posOffset>
            </wp:positionH>
            <wp:positionV relativeFrom="paragraph">
              <wp:posOffset>6350</wp:posOffset>
            </wp:positionV>
            <wp:extent cx="1769110" cy="1943100"/>
            <wp:effectExtent l="0" t="0" r="2540" b="0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7"/>
                    <a:stretch/>
                  </pic:blipFill>
                  <pic:spPr bwMode="auto">
                    <a:xfrm>
                      <a:off x="0" y="0"/>
                      <a:ext cx="17691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809AAC2" wp14:editId="20C32511">
            <wp:simplePos x="0" y="0"/>
            <wp:positionH relativeFrom="margin">
              <wp:posOffset>3880485</wp:posOffset>
            </wp:positionH>
            <wp:positionV relativeFrom="paragraph">
              <wp:posOffset>18415</wp:posOffset>
            </wp:positionV>
            <wp:extent cx="1769110" cy="1943100"/>
            <wp:effectExtent l="0" t="0" r="2540" b="0"/>
            <wp:wrapNone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7"/>
                    <a:stretch/>
                  </pic:blipFill>
                  <pic:spPr bwMode="auto">
                    <a:xfrm>
                      <a:off x="0" y="0"/>
                      <a:ext cx="17691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280D735C" wp14:editId="7971AEDA">
            <wp:simplePos x="0" y="0"/>
            <wp:positionH relativeFrom="margin">
              <wp:posOffset>4771365</wp:posOffset>
            </wp:positionH>
            <wp:positionV relativeFrom="paragraph">
              <wp:posOffset>7299</wp:posOffset>
            </wp:positionV>
            <wp:extent cx="1769423" cy="1943675"/>
            <wp:effectExtent l="0" t="0" r="2540" b="0"/>
            <wp:wrapNone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7"/>
                    <a:stretch/>
                  </pic:blipFill>
                  <pic:spPr bwMode="auto">
                    <a:xfrm>
                      <a:off x="0" y="0"/>
                      <a:ext cx="1769423" cy="19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87ABF" w14:textId="5E041B1E" w:rsidR="00500EB3" w:rsidRDefault="00500EB3" w:rsidP="009D6CF4">
      <w:pPr>
        <w:rPr>
          <w:sz w:val="22"/>
          <w:szCs w:val="22"/>
        </w:rPr>
      </w:pPr>
    </w:p>
    <w:p w14:paraId="49E5E052" w14:textId="6063916E" w:rsidR="00500EB3" w:rsidRDefault="00500EB3" w:rsidP="009D6CF4">
      <w:pPr>
        <w:rPr>
          <w:sz w:val="22"/>
          <w:szCs w:val="22"/>
        </w:rPr>
      </w:pPr>
    </w:p>
    <w:p w14:paraId="0938F5F8" w14:textId="51FA833E" w:rsidR="00500EB3" w:rsidRDefault="00500EB3" w:rsidP="009D6CF4">
      <w:pPr>
        <w:rPr>
          <w:sz w:val="22"/>
          <w:szCs w:val="22"/>
        </w:rPr>
      </w:pPr>
    </w:p>
    <w:p w14:paraId="767C91AB" w14:textId="23ED429C" w:rsidR="00500EB3" w:rsidRDefault="00500EB3" w:rsidP="009D6CF4">
      <w:pPr>
        <w:rPr>
          <w:sz w:val="22"/>
          <w:szCs w:val="22"/>
        </w:rPr>
      </w:pPr>
    </w:p>
    <w:p w14:paraId="60212D51" w14:textId="73D463AD" w:rsidR="00500EB3" w:rsidRDefault="00500EB3" w:rsidP="009D6CF4">
      <w:pPr>
        <w:rPr>
          <w:sz w:val="22"/>
          <w:szCs w:val="22"/>
        </w:rPr>
      </w:pPr>
    </w:p>
    <w:p w14:paraId="3600C93A" w14:textId="573486C4" w:rsidR="00500EB3" w:rsidRDefault="00500EB3" w:rsidP="009D6CF4">
      <w:pPr>
        <w:rPr>
          <w:sz w:val="22"/>
          <w:szCs w:val="22"/>
        </w:rPr>
      </w:pPr>
    </w:p>
    <w:p w14:paraId="1522FF19" w14:textId="4559C931" w:rsidR="00500EB3" w:rsidRDefault="00500EB3" w:rsidP="009D6CF4">
      <w:pPr>
        <w:rPr>
          <w:sz w:val="22"/>
          <w:szCs w:val="22"/>
        </w:rPr>
      </w:pPr>
    </w:p>
    <w:p w14:paraId="2088457A" w14:textId="77777777" w:rsidR="00131DA7" w:rsidRDefault="00131DA7" w:rsidP="009D6CF4">
      <w:pPr>
        <w:rPr>
          <w:sz w:val="22"/>
          <w:szCs w:val="22"/>
        </w:rPr>
      </w:pPr>
    </w:p>
    <w:p w14:paraId="0B5E2C6F" w14:textId="6C796AD8" w:rsidR="009D6CF4" w:rsidRDefault="009D6CF4" w:rsidP="009D6CF4">
      <w:pPr>
        <w:pStyle w:val="DaftarParagraf"/>
        <w:numPr>
          <w:ilvl w:val="0"/>
          <w:numId w:val="12"/>
        </w:numPr>
        <w:rPr>
          <w:b/>
          <w:bCs/>
        </w:rPr>
      </w:pPr>
      <w:r w:rsidRPr="009D6CF4">
        <w:rPr>
          <w:b/>
          <w:bCs/>
        </w:rPr>
        <w:lastRenderedPageBreak/>
        <w:t>Sub Domain/Halaman Pendaftaran Online</w:t>
      </w:r>
    </w:p>
    <w:p w14:paraId="7345D2B2" w14:textId="39C31D27" w:rsidR="009D6CF4" w:rsidRDefault="009D6CF4" w:rsidP="009D6CF4">
      <w:pPr>
        <w:pStyle w:val="DaftarParagraf"/>
        <w:rPr>
          <w:b/>
          <w:bCs/>
        </w:rPr>
      </w:pPr>
    </w:p>
    <w:p w14:paraId="61B693B7" w14:textId="6C1A67D4" w:rsidR="009D6CF4" w:rsidRDefault="009D6CF4" w:rsidP="009D6CF4">
      <w:pPr>
        <w:pStyle w:val="DaftarParagraf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Sub Domain/Halaman Pendaftaran Online  </w:t>
      </w:r>
      <w:r>
        <w:rPr>
          <w:sz w:val="22"/>
          <w:szCs w:val="22"/>
        </w:rPr>
        <w:t xml:space="preserve">adalah </w:t>
      </w:r>
      <w:proofErr w:type="spellStart"/>
      <w:r>
        <w:rPr>
          <w:sz w:val="22"/>
          <w:szCs w:val="22"/>
        </w:rPr>
        <w:t>Official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Website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dimana</w:t>
      </w:r>
      <w:proofErr w:type="spellEnd"/>
      <w:r>
        <w:rPr>
          <w:sz w:val="22"/>
          <w:szCs w:val="22"/>
        </w:rPr>
        <w:t xml:space="preserve"> Link </w:t>
      </w:r>
      <w:proofErr w:type="spellStart"/>
      <w:r>
        <w:rPr>
          <w:sz w:val="22"/>
          <w:szCs w:val="22"/>
        </w:rPr>
        <w:t>Khusu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pengisida</w:t>
      </w:r>
      <w:proofErr w:type="spellEnd"/>
      <w:r>
        <w:rPr>
          <w:sz w:val="22"/>
          <w:szCs w:val="22"/>
        </w:rPr>
        <w:t xml:space="preserve"> data diri secara </w:t>
      </w:r>
      <w:proofErr w:type="spellStart"/>
      <w:r>
        <w:rPr>
          <w:sz w:val="22"/>
          <w:szCs w:val="22"/>
        </w:rPr>
        <w:t>online</w:t>
      </w:r>
      <w:proofErr w:type="spellEnd"/>
      <w:r>
        <w:rPr>
          <w:sz w:val="22"/>
          <w:szCs w:val="22"/>
        </w:rPr>
        <w:t xml:space="preserve"> dilakukan, </w:t>
      </w:r>
    </w:p>
    <w:p w14:paraId="7D9E8F6F" w14:textId="36EE6B5E" w:rsidR="009D6CF4" w:rsidRPr="00825958" w:rsidRDefault="009D6CF4" w:rsidP="009D6CF4">
      <w:pPr>
        <w:pStyle w:val="DaftarParagraf"/>
        <w:rPr>
          <w:sz w:val="12"/>
          <w:szCs w:val="12"/>
        </w:rPr>
      </w:pPr>
    </w:p>
    <w:p w14:paraId="0FC69F11" w14:textId="45498E9E" w:rsidR="009D6CF4" w:rsidRDefault="009D6CF4" w:rsidP="009D6CF4">
      <w:pPr>
        <w:pStyle w:val="DaftarParagraf"/>
        <w:rPr>
          <w:sz w:val="22"/>
          <w:szCs w:val="22"/>
        </w:rPr>
      </w:pPr>
      <w:r>
        <w:rPr>
          <w:sz w:val="22"/>
          <w:szCs w:val="22"/>
        </w:rPr>
        <w:t>Link Daftar Online yang biasa kita akses dengan alamat:</w:t>
      </w:r>
    </w:p>
    <w:p w14:paraId="51D0FED4" w14:textId="0490F869" w:rsidR="009D6CF4" w:rsidRDefault="009D6CF4" w:rsidP="009D6CF4">
      <w:pPr>
        <w:pStyle w:val="DaftarParagraf"/>
        <w:rPr>
          <w:sz w:val="22"/>
          <w:szCs w:val="22"/>
        </w:rPr>
      </w:pPr>
      <w:r>
        <w:rPr>
          <w:sz w:val="22"/>
          <w:szCs w:val="22"/>
        </w:rPr>
        <w:t>• POLTEKPOS</w:t>
      </w:r>
      <w:r>
        <w:rPr>
          <w:sz w:val="22"/>
          <w:szCs w:val="22"/>
        </w:rPr>
        <w:tab/>
        <w:t xml:space="preserve">: </w:t>
      </w:r>
      <w:hyperlink r:id="rId14" w:history="1">
        <w:r w:rsidRPr="00CE4FBD">
          <w:rPr>
            <w:rStyle w:val="Hyperlink"/>
            <w:sz w:val="22"/>
            <w:szCs w:val="22"/>
          </w:rPr>
          <w:t>https://form.poltekpos.ac.id</w:t>
        </w:r>
      </w:hyperlink>
    </w:p>
    <w:p w14:paraId="59CCF8EF" w14:textId="0A4ADE31" w:rsidR="009D6CF4" w:rsidRDefault="009D6CF4" w:rsidP="009D6CF4">
      <w:pPr>
        <w:pStyle w:val="DaftarParagraf"/>
        <w:rPr>
          <w:sz w:val="22"/>
          <w:szCs w:val="22"/>
        </w:rPr>
      </w:pPr>
      <w:r>
        <w:rPr>
          <w:sz w:val="22"/>
          <w:szCs w:val="22"/>
        </w:rPr>
        <w:t>• STIMLOG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: </w:t>
      </w:r>
      <w:hyperlink r:id="rId15" w:history="1">
        <w:r w:rsidRPr="00CE4FBD">
          <w:rPr>
            <w:rStyle w:val="Hyperlink"/>
            <w:sz w:val="22"/>
            <w:szCs w:val="22"/>
          </w:rPr>
          <w:t>https://rere.stimlog.ac.id</w:t>
        </w:r>
      </w:hyperlink>
      <w:r>
        <w:rPr>
          <w:sz w:val="22"/>
          <w:szCs w:val="22"/>
        </w:rPr>
        <w:t xml:space="preserve"> </w:t>
      </w:r>
    </w:p>
    <w:p w14:paraId="718F62EB" w14:textId="46006D36" w:rsidR="00825958" w:rsidRDefault="00825958" w:rsidP="009D6CF4">
      <w:pPr>
        <w:pStyle w:val="DaftarParagraf"/>
        <w:rPr>
          <w:sz w:val="22"/>
          <w:szCs w:val="22"/>
        </w:rPr>
      </w:pPr>
    </w:p>
    <w:p w14:paraId="181B130D" w14:textId="41588604" w:rsidR="009D6CF4" w:rsidRDefault="00825958" w:rsidP="009D6CF4">
      <w:pPr>
        <w:pStyle w:val="DaftarParagraf"/>
        <w:rPr>
          <w:b/>
          <w:bCs/>
        </w:rPr>
      </w:pPr>
      <w:r>
        <w:rPr>
          <w:b/>
          <w:bCs/>
        </w:rPr>
        <w:t>Revisi:</w:t>
      </w:r>
    </w:p>
    <w:p w14:paraId="18B43940" w14:textId="23419C2A" w:rsidR="00500EB3" w:rsidRPr="001F033F" w:rsidRDefault="00500EB3" w:rsidP="009D6CF4">
      <w:pPr>
        <w:pStyle w:val="DaftarParagraf"/>
        <w:rPr>
          <w:b/>
          <w:bCs/>
          <w:color w:val="C00000"/>
        </w:rPr>
      </w:pPr>
      <w:r w:rsidRPr="001F033F">
        <w:rPr>
          <w:b/>
          <w:bCs/>
          <w:color w:val="C00000"/>
        </w:rPr>
        <w:t>Lampiran 1</w:t>
      </w:r>
    </w:p>
    <w:p w14:paraId="3E881513" w14:textId="4E22F05E" w:rsidR="00500EB3" w:rsidRDefault="00500EB3" w:rsidP="009D6CF4">
      <w:pPr>
        <w:pStyle w:val="DaftarParagraf"/>
      </w:pPr>
    </w:p>
    <w:p w14:paraId="338DD70B" w14:textId="5AE91DE6" w:rsidR="00825958" w:rsidRDefault="00825958" w:rsidP="009D6CF4">
      <w:pPr>
        <w:pStyle w:val="DaftarParagraf"/>
      </w:pPr>
      <w:r w:rsidRPr="00825958">
        <w:t xml:space="preserve">Link </w:t>
      </w:r>
      <w:proofErr w:type="spellStart"/>
      <w:r w:rsidRPr="00825958">
        <w:t>Backgroud</w:t>
      </w:r>
      <w:proofErr w:type="spellEnd"/>
      <w:r w:rsidRPr="00825958">
        <w:t xml:space="preserve"> POLTEKPOS:</w:t>
      </w:r>
      <w:r w:rsidR="00500EB3">
        <w:br/>
      </w:r>
      <w:hyperlink r:id="rId16" w:history="1">
        <w:r w:rsidR="00500EB3" w:rsidRPr="00CE4FBD">
          <w:rPr>
            <w:rStyle w:val="Hyperlink"/>
          </w:rPr>
          <w:t>https://drive.google.com/file/d/1Qaqb1wg3FBmWtUYPywW17xt_KnqxNBlC/view?usp=sharing</w:t>
        </w:r>
      </w:hyperlink>
      <w:r w:rsidR="00500EB3">
        <w:t xml:space="preserve"> </w:t>
      </w:r>
    </w:p>
    <w:p w14:paraId="77E56493" w14:textId="692C87C1" w:rsidR="00500EB3" w:rsidRPr="00825958" w:rsidRDefault="00500EB3" w:rsidP="009D6CF4">
      <w:pPr>
        <w:pStyle w:val="DaftarParagraf"/>
      </w:pPr>
    </w:p>
    <w:p w14:paraId="1AF9C181" w14:textId="74D93D8B" w:rsidR="00825958" w:rsidRDefault="00825958" w:rsidP="009D6CF4">
      <w:pPr>
        <w:pStyle w:val="DaftarParagraf"/>
      </w:pPr>
      <w:r w:rsidRPr="00825958">
        <w:t xml:space="preserve">Link </w:t>
      </w:r>
      <w:proofErr w:type="spellStart"/>
      <w:r w:rsidRPr="00825958">
        <w:t>Background</w:t>
      </w:r>
      <w:proofErr w:type="spellEnd"/>
      <w:r w:rsidRPr="00825958">
        <w:t xml:space="preserve"> STIMLOG:</w:t>
      </w:r>
    </w:p>
    <w:p w14:paraId="4233B673" w14:textId="06BA73F5" w:rsidR="00500EB3" w:rsidRPr="00825958" w:rsidRDefault="00500EB3" w:rsidP="009D6CF4">
      <w:pPr>
        <w:pStyle w:val="DaftarParagraf"/>
      </w:pPr>
      <w:hyperlink r:id="rId17" w:history="1">
        <w:r w:rsidRPr="00CE4FBD">
          <w:rPr>
            <w:rStyle w:val="Hyperlink"/>
          </w:rPr>
          <w:t>https://drive.google.com/file/d/1rHJ4wxeWGSYPGXVEhGYFTidsfaBUuk5b/view?usp=sharing</w:t>
        </w:r>
      </w:hyperlink>
      <w:r>
        <w:t xml:space="preserve"> </w:t>
      </w:r>
    </w:p>
    <w:p w14:paraId="1CE9056B" w14:textId="31127E79" w:rsidR="009D6CF4" w:rsidRDefault="009D6CF4" w:rsidP="009D6CF4">
      <w:pPr>
        <w:rPr>
          <w:sz w:val="22"/>
          <w:szCs w:val="22"/>
        </w:rPr>
      </w:pPr>
    </w:p>
    <w:p w14:paraId="18CA93DA" w14:textId="31E15DD6" w:rsidR="00500EB3" w:rsidRPr="00500EB3" w:rsidRDefault="00500EB3" w:rsidP="00500EB3">
      <w:pPr>
        <w:pStyle w:val="DaftarParagraf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Pop </w:t>
      </w:r>
      <w:proofErr w:type="spellStart"/>
      <w:r>
        <w:rPr>
          <w:b/>
          <w:bCs/>
        </w:rPr>
        <w:t>Up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Success</w:t>
      </w:r>
      <w:proofErr w:type="spellEnd"/>
      <w:r>
        <w:rPr>
          <w:b/>
          <w:bCs/>
        </w:rPr>
        <w:t xml:space="preserve"> Registrasi Data</w:t>
      </w:r>
    </w:p>
    <w:p w14:paraId="5D6A1866" w14:textId="3E21D0FF" w:rsidR="009C37A4" w:rsidRPr="001F033F" w:rsidRDefault="009C37A4" w:rsidP="009C37A4">
      <w:pPr>
        <w:pStyle w:val="DaftarParagraf"/>
        <w:rPr>
          <w:color w:val="C00000"/>
        </w:rPr>
      </w:pPr>
      <w:r w:rsidRPr="001F033F">
        <w:rPr>
          <w:color w:val="C00000"/>
        </w:rPr>
        <w:t>Lampiran 2 :</w:t>
      </w:r>
    </w:p>
    <w:p w14:paraId="325BAE1D" w14:textId="37CEBA8F" w:rsidR="009C37A4" w:rsidRDefault="009C37A4" w:rsidP="009C37A4">
      <w:pPr>
        <w:pStyle w:val="DaftarParagraf"/>
      </w:pPr>
      <w:hyperlink r:id="rId18" w:history="1">
        <w:r w:rsidRPr="00CE4FBD">
          <w:rPr>
            <w:rStyle w:val="Hyperlink"/>
          </w:rPr>
          <w:t>https://drive.google.com/file/d/1AVrG3vIdv6IPuSEW8djAqSWsaiC6OsS0/view?usp=sharing</w:t>
        </w:r>
      </w:hyperlink>
    </w:p>
    <w:p w14:paraId="0D4C9C74" w14:textId="51FF7679" w:rsidR="009C37A4" w:rsidRDefault="009C37A4" w:rsidP="009C37A4">
      <w:pPr>
        <w:pStyle w:val="DaftarParagraf"/>
      </w:pPr>
    </w:p>
    <w:p w14:paraId="30F5B15A" w14:textId="27486719" w:rsidR="00643802" w:rsidRPr="001F033F" w:rsidRDefault="00643802" w:rsidP="00643802">
      <w:pPr>
        <w:pStyle w:val="DaftarParagraf"/>
        <w:rPr>
          <w:color w:val="C00000"/>
        </w:rPr>
      </w:pPr>
      <w:r w:rsidRPr="001F033F">
        <w:rPr>
          <w:color w:val="C00000"/>
        </w:rPr>
        <w:t>Lampiran 3 :</w:t>
      </w:r>
    </w:p>
    <w:p w14:paraId="2F1F7EF0" w14:textId="3AA1AE9E" w:rsidR="00643802" w:rsidRPr="00643802" w:rsidRDefault="00643802" w:rsidP="00643802">
      <w:pPr>
        <w:pStyle w:val="DaftarParagraf"/>
        <w:rPr>
          <w:color w:val="808080" w:themeColor="background1" w:themeShade="80"/>
        </w:rPr>
      </w:pPr>
      <w:r w:rsidRPr="00643802">
        <w:rPr>
          <w:color w:val="808080" w:themeColor="background1" w:themeShade="80"/>
        </w:rPr>
        <w:t>Panduan Pembayaran Belum dibuat, harus menunggu sistem kepastian meto</w:t>
      </w:r>
      <w:r w:rsidR="006C5E1B">
        <w:rPr>
          <w:color w:val="808080" w:themeColor="background1" w:themeShade="80"/>
        </w:rPr>
        <w:t>d</w:t>
      </w:r>
      <w:r w:rsidRPr="00643802">
        <w:rPr>
          <w:color w:val="808080" w:themeColor="background1" w:themeShade="80"/>
        </w:rPr>
        <w:t>e pembayaran</w:t>
      </w:r>
      <w:r w:rsidR="006C5E1B">
        <w:rPr>
          <w:color w:val="808080" w:themeColor="background1" w:themeShade="80"/>
        </w:rPr>
        <w:t xml:space="preserve"> dari BNI</w:t>
      </w:r>
      <w:r w:rsidRPr="00643802">
        <w:rPr>
          <w:color w:val="808080" w:themeColor="background1" w:themeShade="80"/>
        </w:rPr>
        <w:t>, Link menyusul</w:t>
      </w:r>
    </w:p>
    <w:p w14:paraId="3D3E10D6" w14:textId="77777777" w:rsidR="009C37A4" w:rsidRDefault="009C37A4" w:rsidP="009C37A4">
      <w:pPr>
        <w:pStyle w:val="DaftarParagraf"/>
      </w:pPr>
    </w:p>
    <w:p w14:paraId="6A1596EB" w14:textId="77777777" w:rsidR="009C37A4" w:rsidRPr="009C37A4" w:rsidRDefault="009C37A4" w:rsidP="009C37A4">
      <w:pPr>
        <w:pStyle w:val="DaftarParagraf"/>
      </w:pPr>
    </w:p>
    <w:p w14:paraId="46CAE88A" w14:textId="0A63009C" w:rsidR="009C37A4" w:rsidRPr="00500EB3" w:rsidRDefault="00F01101" w:rsidP="009C37A4">
      <w:pPr>
        <w:pStyle w:val="DaftarParagraf"/>
        <w:numPr>
          <w:ilvl w:val="0"/>
          <w:numId w:val="12"/>
        </w:numPr>
        <w:rPr>
          <w:b/>
          <w:bCs/>
        </w:rPr>
      </w:pPr>
      <w:r w:rsidRPr="00F01101">
        <w:rPr>
          <w:b/>
          <w:bCs/>
        </w:rPr>
        <w:t xml:space="preserve">SMS </w:t>
      </w:r>
      <w:proofErr w:type="spellStart"/>
      <w:r w:rsidRPr="00F01101">
        <w:rPr>
          <w:b/>
          <w:bCs/>
        </w:rPr>
        <w:t>Gateway</w:t>
      </w:r>
      <w:proofErr w:type="spellEnd"/>
      <w:r w:rsidRPr="00F01101">
        <w:rPr>
          <w:b/>
          <w:bCs/>
        </w:rPr>
        <w:t xml:space="preserve"> Otomatis ke Pendaftar</w:t>
      </w:r>
    </w:p>
    <w:p w14:paraId="6F08AC4F" w14:textId="77777777" w:rsidR="009C37A4" w:rsidRDefault="009C37A4" w:rsidP="009C37A4">
      <w:pPr>
        <w:pStyle w:val="DaftarParagraf"/>
      </w:pPr>
    </w:p>
    <w:p w14:paraId="10E4F82D" w14:textId="739DA6BA" w:rsidR="009C37A4" w:rsidRDefault="00F01101" w:rsidP="009C37A4">
      <w:pPr>
        <w:pStyle w:val="DaftarParagraf"/>
      </w:pPr>
      <w:r>
        <w:t>Isi Pesan SMS menjadi</w:t>
      </w:r>
      <w:r w:rsidR="009C37A4">
        <w:t xml:space="preserve"> :</w:t>
      </w:r>
    </w:p>
    <w:p w14:paraId="16FE1E69" w14:textId="69616BBF" w:rsidR="00500EB3" w:rsidRDefault="00F01101" w:rsidP="00F01101">
      <w:pPr>
        <w:ind w:left="720"/>
        <w:rPr>
          <w:b/>
          <w:bCs/>
        </w:rPr>
      </w:pPr>
      <w:r w:rsidRPr="00F01101">
        <w:rPr>
          <w:b/>
          <w:bCs/>
          <w:highlight w:val="yellow"/>
        </w:rPr>
        <w:t>Selamat</w:t>
      </w:r>
      <w:r w:rsidR="00202FFC">
        <w:rPr>
          <w:b/>
          <w:bCs/>
          <w:highlight w:val="yellow"/>
        </w:rPr>
        <w:t xml:space="preserve"> </w:t>
      </w:r>
      <w:r w:rsidRPr="00F01101">
        <w:rPr>
          <w:b/>
          <w:bCs/>
          <w:highlight w:val="yellow"/>
        </w:rPr>
        <w:t>Registrasi berhasil</w:t>
      </w:r>
      <w:r w:rsidR="00202FFC">
        <w:rPr>
          <w:b/>
          <w:bCs/>
          <w:highlight w:val="yellow"/>
        </w:rPr>
        <w:t>!</w:t>
      </w:r>
      <w:r w:rsidRPr="00F01101">
        <w:rPr>
          <w:b/>
          <w:bCs/>
          <w:highlight w:val="yellow"/>
        </w:rPr>
        <w:t xml:space="preserve"> lakukan Pembayaran Pendaftaran melalui Virtual </w:t>
      </w:r>
      <w:proofErr w:type="spellStart"/>
      <w:r w:rsidRPr="00F01101">
        <w:rPr>
          <w:b/>
          <w:bCs/>
          <w:highlight w:val="yellow"/>
        </w:rPr>
        <w:t>Account</w:t>
      </w:r>
      <w:proofErr w:type="spellEnd"/>
      <w:r w:rsidRPr="00F01101">
        <w:rPr>
          <w:b/>
          <w:bCs/>
          <w:highlight w:val="yellow"/>
        </w:rPr>
        <w:t xml:space="preserve"> BNI 9880046323090060 Rp 300.000 untuk </w:t>
      </w:r>
      <w:proofErr w:type="spellStart"/>
      <w:r w:rsidRPr="00F01101">
        <w:rPr>
          <w:b/>
          <w:bCs/>
          <w:highlight w:val="yellow"/>
        </w:rPr>
        <w:t>aktivasi</w:t>
      </w:r>
      <w:proofErr w:type="spellEnd"/>
      <w:r w:rsidRPr="00F01101">
        <w:rPr>
          <w:b/>
          <w:bCs/>
          <w:highlight w:val="yellow"/>
        </w:rPr>
        <w:t xml:space="preserve"> </w:t>
      </w:r>
      <w:proofErr w:type="spellStart"/>
      <w:r w:rsidRPr="00F01101">
        <w:rPr>
          <w:b/>
          <w:bCs/>
          <w:highlight w:val="yellow"/>
        </w:rPr>
        <w:t>akun-mu</w:t>
      </w:r>
      <w:proofErr w:type="spellEnd"/>
      <w:r w:rsidRPr="00F01101">
        <w:rPr>
          <w:b/>
          <w:bCs/>
          <w:highlight w:val="yellow"/>
        </w:rPr>
        <w:t>.</w:t>
      </w:r>
    </w:p>
    <w:p w14:paraId="0FE6CD6D" w14:textId="68C3162D" w:rsidR="00F01101" w:rsidRDefault="00F01101" w:rsidP="00F01101">
      <w:pPr>
        <w:ind w:left="720"/>
        <w:rPr>
          <w:b/>
          <w:bCs/>
        </w:rPr>
      </w:pPr>
    </w:p>
    <w:p w14:paraId="6DB2CF11" w14:textId="1E8B1272" w:rsidR="00F01101" w:rsidRDefault="00F01101" w:rsidP="00F01101">
      <w:pPr>
        <w:pStyle w:val="DaftarParagraf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Dashboard</w:t>
      </w:r>
      <w:proofErr w:type="spellEnd"/>
      <w:r>
        <w:rPr>
          <w:b/>
          <w:bCs/>
        </w:rPr>
        <w:t xml:space="preserve"> Pendaftar</w:t>
      </w:r>
    </w:p>
    <w:p w14:paraId="0D760881" w14:textId="6050EBDA" w:rsidR="00585CF0" w:rsidRPr="001F033F" w:rsidRDefault="00585CF0" w:rsidP="00585CF0">
      <w:pPr>
        <w:pStyle w:val="DaftarParagraf"/>
        <w:rPr>
          <w:b/>
          <w:bCs/>
          <w:color w:val="C00000"/>
        </w:rPr>
      </w:pPr>
      <w:r w:rsidRPr="001F033F">
        <w:rPr>
          <w:color w:val="C00000"/>
        </w:rPr>
        <w:t xml:space="preserve">Lampiran 4 : </w:t>
      </w:r>
      <w:r w:rsidR="008D04C2" w:rsidRPr="001F033F">
        <w:rPr>
          <w:b/>
          <w:bCs/>
          <w:color w:val="C00000"/>
        </w:rPr>
        <w:t xml:space="preserve">Revisi Menu Registrasi </w:t>
      </w:r>
    </w:p>
    <w:p w14:paraId="3B80F6B2" w14:textId="45FEFAD7" w:rsidR="0041786B" w:rsidRDefault="0041786B" w:rsidP="00585CF0">
      <w:pPr>
        <w:pStyle w:val="DaftarParagraf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7B75B2" wp14:editId="721D1072">
            <wp:simplePos x="0" y="0"/>
            <wp:positionH relativeFrom="margin">
              <wp:posOffset>2782018</wp:posOffset>
            </wp:positionH>
            <wp:positionV relativeFrom="paragraph">
              <wp:posOffset>10961</wp:posOffset>
            </wp:positionV>
            <wp:extent cx="1414987" cy="335142"/>
            <wp:effectExtent l="0" t="0" r="0" b="825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8" b="64564"/>
                    <a:stretch/>
                  </pic:blipFill>
                  <pic:spPr bwMode="auto">
                    <a:xfrm>
                      <a:off x="0" y="0"/>
                      <a:ext cx="1451135" cy="34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DEFBF" w14:textId="64F4C75F" w:rsidR="0041786B" w:rsidRDefault="0041786B" w:rsidP="0041786B">
      <w:pPr>
        <w:pStyle w:val="DaftarParagraf"/>
        <w:numPr>
          <w:ilvl w:val="0"/>
          <w:numId w:val="14"/>
        </w:numPr>
        <w:rPr>
          <w:sz w:val="22"/>
          <w:szCs w:val="22"/>
        </w:rPr>
      </w:pPr>
      <w:r w:rsidRPr="0041786B">
        <w:rPr>
          <w:sz w:val="22"/>
          <w:szCs w:val="22"/>
        </w:rPr>
        <w:t>Ganti Nama Menu</w:t>
      </w:r>
      <w:r>
        <w:rPr>
          <w:sz w:val="22"/>
          <w:szCs w:val="22"/>
        </w:rPr>
        <w:t xml:space="preserve"> yang Awalnya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menjadi :</w:t>
      </w:r>
    </w:p>
    <w:p w14:paraId="0873BE9E" w14:textId="61E9F5B3" w:rsidR="0041786B" w:rsidRDefault="00E25A13" w:rsidP="0041786B">
      <w:pPr>
        <w:pStyle w:val="DaftarParagraf"/>
        <w:ind w:left="108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75A23B9" wp14:editId="1F9BD315">
            <wp:simplePos x="0" y="0"/>
            <wp:positionH relativeFrom="column">
              <wp:posOffset>4090670</wp:posOffset>
            </wp:positionH>
            <wp:positionV relativeFrom="paragraph">
              <wp:posOffset>170180</wp:posOffset>
            </wp:positionV>
            <wp:extent cx="962025" cy="1498480"/>
            <wp:effectExtent l="0" t="0" r="0" b="6985"/>
            <wp:wrapNone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9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3B7">
        <w:rPr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1D8477" wp14:editId="07F84A04">
                <wp:simplePos x="0" y="0"/>
                <wp:positionH relativeFrom="column">
                  <wp:posOffset>2778760</wp:posOffset>
                </wp:positionH>
                <wp:positionV relativeFrom="paragraph">
                  <wp:posOffset>421640</wp:posOffset>
                </wp:positionV>
                <wp:extent cx="1120140" cy="1342476"/>
                <wp:effectExtent l="0" t="0" r="3810" b="0"/>
                <wp:wrapNone/>
                <wp:docPr id="30" name="Gr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140" cy="1342476"/>
                          <a:chOff x="0" y="0"/>
                          <a:chExt cx="1120140" cy="1342476"/>
                        </a:xfrm>
                      </wpg:grpSpPr>
                      <pic:pic xmlns:pic="http://schemas.openxmlformats.org/drawingml/2006/picture">
                        <pic:nvPicPr>
                          <pic:cNvPr id="29" name="Gambar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108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Kotak Teks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358" y="1125941"/>
                            <a:ext cx="940435" cy="216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8C90" w14:textId="71A93A20" w:rsidR="00511432" w:rsidRPr="0041786B" w:rsidRDefault="00511432" w:rsidP="006B13B7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41786B">
                                <w:rPr>
                                  <w:sz w:val="14"/>
                                  <w:szCs w:val="14"/>
                                </w:rPr>
                                <w:t>Ilustrasi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D8477" id="Grup 30" o:spid="_x0000_s1026" style="position:absolute;left:0;text-align:left;margin-left:218.8pt;margin-top:33.2pt;width:88.2pt;height:105.7pt;z-index:251671552" coordsize="11201,1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ambar 29" o:spid="_x0000_s1027" type="#_x0000_t75" style="position:absolute;width:11201;height:1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Kotak Teks 2" o:spid="_x0000_s1028" type="#_x0000_t202" style="position:absolute;left:1023;top:11259;width:940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EE08C90" w14:textId="71A93A20" w:rsidR="00511432" w:rsidRPr="0041786B" w:rsidRDefault="00511432" w:rsidP="006B13B7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41786B">
                          <w:rPr>
                            <w:sz w:val="14"/>
                            <w:szCs w:val="14"/>
                          </w:rPr>
                          <w:t>Ilustrasi Menu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786B" w:rsidRPr="0041786B">
        <w:rPr>
          <w:b/>
          <w:bCs/>
          <w:sz w:val="22"/>
          <w:szCs w:val="22"/>
        </w:rPr>
        <w:t>Biodata</w:t>
      </w:r>
      <w:r w:rsidR="0041786B">
        <w:rPr>
          <w:b/>
          <w:bCs/>
          <w:sz w:val="22"/>
          <w:szCs w:val="22"/>
        </w:rPr>
        <w:t xml:space="preserve"> </w:t>
      </w:r>
      <w:r w:rsidR="0041786B">
        <w:rPr>
          <w:sz w:val="22"/>
          <w:szCs w:val="22"/>
        </w:rPr>
        <w:t>dan di Menu ini juga di buat turunan menu guna mempermudah dalam proses pengisian, sehingga terbentuk Menu:</w:t>
      </w:r>
    </w:p>
    <w:p w14:paraId="2BEA65BB" w14:textId="5DE9C226" w:rsidR="0041786B" w:rsidRDefault="0041786B" w:rsidP="0041786B">
      <w:pPr>
        <w:pStyle w:val="DaftarParagraf"/>
        <w:ind w:left="108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&gt; Biodata</w:t>
      </w:r>
    </w:p>
    <w:p w14:paraId="4FFD6C34" w14:textId="2FB4861A" w:rsidR="0041786B" w:rsidRPr="0041786B" w:rsidRDefault="0041786B" w:rsidP="0041786B">
      <w:pPr>
        <w:pStyle w:val="DaftarParagraf"/>
        <w:numPr>
          <w:ilvl w:val="0"/>
          <w:numId w:val="15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Data Pr</w:t>
      </w:r>
      <w:r w:rsidR="000C4744">
        <w:rPr>
          <w:b/>
          <w:bCs/>
          <w:sz w:val="22"/>
          <w:szCs w:val="22"/>
        </w:rPr>
        <w:t>i</w:t>
      </w:r>
      <w:r>
        <w:rPr>
          <w:b/>
          <w:bCs/>
          <w:sz w:val="22"/>
          <w:szCs w:val="22"/>
        </w:rPr>
        <w:t>badi</w:t>
      </w:r>
    </w:p>
    <w:p w14:paraId="1EC1ED50" w14:textId="4DC4FC17" w:rsidR="0041786B" w:rsidRPr="0041786B" w:rsidRDefault="0041786B" w:rsidP="0041786B">
      <w:pPr>
        <w:pStyle w:val="DaftarParagraf"/>
        <w:numPr>
          <w:ilvl w:val="0"/>
          <w:numId w:val="15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Data Orang</w:t>
      </w:r>
      <w:r w:rsidR="00693169">
        <w:rPr>
          <w:b/>
          <w:bCs/>
          <w:sz w:val="22"/>
          <w:szCs w:val="22"/>
        </w:rPr>
        <w:t xml:space="preserve"> T</w:t>
      </w:r>
      <w:r>
        <w:rPr>
          <w:b/>
          <w:bCs/>
          <w:sz w:val="22"/>
          <w:szCs w:val="22"/>
        </w:rPr>
        <w:t>ua</w:t>
      </w:r>
      <w:r w:rsidRPr="0041786B">
        <w:rPr>
          <w:noProof/>
        </w:rPr>
        <w:t xml:space="preserve"> </w:t>
      </w:r>
    </w:p>
    <w:p w14:paraId="6B810F07" w14:textId="0EF4B13A" w:rsidR="0041786B" w:rsidRPr="00221CA6" w:rsidRDefault="0041786B" w:rsidP="0041786B">
      <w:pPr>
        <w:pStyle w:val="DaftarParagraf"/>
        <w:numPr>
          <w:ilvl w:val="0"/>
          <w:numId w:val="15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Data Sekolah</w:t>
      </w:r>
    </w:p>
    <w:p w14:paraId="5C3FB1C5" w14:textId="35AF8C80" w:rsidR="00221CA6" w:rsidRPr="0041786B" w:rsidRDefault="00221CA6" w:rsidP="0041786B">
      <w:pPr>
        <w:pStyle w:val="DaftarParagraf"/>
        <w:numPr>
          <w:ilvl w:val="0"/>
          <w:numId w:val="15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Ungga</w:t>
      </w:r>
      <w:r w:rsidR="00F4571D">
        <w:rPr>
          <w:b/>
          <w:bCs/>
          <w:sz w:val="22"/>
          <w:szCs w:val="22"/>
        </w:rPr>
        <w:t>h</w:t>
      </w:r>
      <w:r>
        <w:rPr>
          <w:b/>
          <w:bCs/>
          <w:sz w:val="22"/>
          <w:szCs w:val="22"/>
        </w:rPr>
        <w:t xml:space="preserve"> Persy</w:t>
      </w:r>
      <w:r w:rsidR="00BF46CC">
        <w:rPr>
          <w:b/>
          <w:bCs/>
          <w:sz w:val="22"/>
          <w:szCs w:val="22"/>
        </w:rPr>
        <w:t>a</w:t>
      </w:r>
      <w:r>
        <w:rPr>
          <w:b/>
          <w:bCs/>
          <w:sz w:val="22"/>
          <w:szCs w:val="22"/>
        </w:rPr>
        <w:t>ratan</w:t>
      </w:r>
    </w:p>
    <w:p w14:paraId="51B05585" w14:textId="49366FD7" w:rsidR="0041786B" w:rsidRPr="0041786B" w:rsidRDefault="0041786B" w:rsidP="0041786B">
      <w:pPr>
        <w:pStyle w:val="DaftarParagraf"/>
        <w:numPr>
          <w:ilvl w:val="0"/>
          <w:numId w:val="15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Kuesioner</w:t>
      </w:r>
    </w:p>
    <w:p w14:paraId="00B1D2E3" w14:textId="77777777" w:rsidR="006B13B7" w:rsidRDefault="006B13B7" w:rsidP="0041786B">
      <w:pPr>
        <w:pStyle w:val="DaftarParagraf"/>
        <w:ind w:left="1080"/>
        <w:rPr>
          <w:sz w:val="22"/>
          <w:szCs w:val="22"/>
        </w:rPr>
      </w:pPr>
    </w:p>
    <w:p w14:paraId="69D924CB" w14:textId="4166CFAE" w:rsidR="006B13B7" w:rsidRDefault="006B13B7" w:rsidP="0041786B">
      <w:pPr>
        <w:pStyle w:val="DaftarParagraf"/>
        <w:ind w:left="1080"/>
        <w:rPr>
          <w:sz w:val="22"/>
          <w:szCs w:val="22"/>
        </w:rPr>
      </w:pPr>
    </w:p>
    <w:p w14:paraId="203A29A5" w14:textId="77777777" w:rsidR="006B13B7" w:rsidRDefault="006B13B7" w:rsidP="0041786B">
      <w:pPr>
        <w:pStyle w:val="DaftarParagraf"/>
        <w:ind w:left="1080"/>
        <w:rPr>
          <w:sz w:val="22"/>
          <w:szCs w:val="22"/>
        </w:rPr>
      </w:pPr>
    </w:p>
    <w:p w14:paraId="18C4189B" w14:textId="3F5503C4" w:rsidR="00F01101" w:rsidRDefault="001F033F" w:rsidP="0041786B">
      <w:pPr>
        <w:pStyle w:val="DaftarParagraf"/>
        <w:ind w:left="1080"/>
        <w:rPr>
          <w:sz w:val="22"/>
          <w:szCs w:val="22"/>
        </w:rPr>
      </w:pPr>
      <w:r>
        <w:rPr>
          <w:sz w:val="22"/>
          <w:szCs w:val="22"/>
        </w:rPr>
        <w:t>Formulir Pengisian Data Pendaftaran Online:</w:t>
      </w:r>
    </w:p>
    <w:p w14:paraId="3B7E5237" w14:textId="7824E3EA" w:rsidR="001F033F" w:rsidRDefault="001F033F" w:rsidP="0041786B">
      <w:pPr>
        <w:pStyle w:val="DaftarParagraf"/>
        <w:ind w:left="1080"/>
        <w:rPr>
          <w:sz w:val="22"/>
          <w:szCs w:val="22"/>
        </w:rPr>
      </w:pPr>
    </w:p>
    <w:p w14:paraId="3A488357" w14:textId="2766D87E" w:rsidR="001F033F" w:rsidRDefault="001F033F" w:rsidP="001F033F">
      <w:pPr>
        <w:pStyle w:val="DaftarParagraf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Data Pribadi</w:t>
      </w:r>
    </w:p>
    <w:tbl>
      <w:tblPr>
        <w:tblStyle w:val="TabelDaftar1Terang-Aksen1"/>
        <w:tblW w:w="10525" w:type="dxa"/>
        <w:tblLook w:val="04A0" w:firstRow="1" w:lastRow="0" w:firstColumn="1" w:lastColumn="0" w:noHBand="0" w:noVBand="1"/>
      </w:tblPr>
      <w:tblGrid>
        <w:gridCol w:w="1911"/>
        <w:gridCol w:w="1177"/>
        <w:gridCol w:w="3444"/>
        <w:gridCol w:w="1304"/>
        <w:gridCol w:w="2689"/>
      </w:tblGrid>
      <w:tr w:rsidR="00BC6392" w:rsidRPr="00BC6392" w14:paraId="17BA5EB8" w14:textId="77777777" w:rsidTr="00BC63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shd w:val="clear" w:color="auto" w:fill="0E113C" w:themeFill="text1"/>
            <w:vAlign w:val="center"/>
          </w:tcPr>
          <w:p w14:paraId="658202F7" w14:textId="08C7CCB6" w:rsidR="00BC6392" w:rsidRPr="00BC6392" w:rsidRDefault="00BC6392" w:rsidP="00BC639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Nama Bidang</w:t>
            </w:r>
          </w:p>
        </w:tc>
        <w:tc>
          <w:tcPr>
            <w:tcW w:w="1177" w:type="dxa"/>
            <w:shd w:val="clear" w:color="auto" w:fill="0E113C" w:themeFill="text1"/>
            <w:vAlign w:val="center"/>
          </w:tcPr>
          <w:p w14:paraId="104805F4" w14:textId="01202525" w:rsidR="00BC6392" w:rsidRPr="00BC6392" w:rsidRDefault="00BC6392" w:rsidP="00BC63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Jumlah Karakter</w:t>
            </w:r>
          </w:p>
        </w:tc>
        <w:tc>
          <w:tcPr>
            <w:tcW w:w="3444" w:type="dxa"/>
            <w:shd w:val="clear" w:color="auto" w:fill="0E113C" w:themeFill="text1"/>
            <w:vAlign w:val="center"/>
          </w:tcPr>
          <w:p w14:paraId="361929F3" w14:textId="608105CC" w:rsidR="00BC6392" w:rsidRPr="00BC6392" w:rsidRDefault="00BC6392" w:rsidP="00BC63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Catatan</w:t>
            </w:r>
          </w:p>
        </w:tc>
        <w:tc>
          <w:tcPr>
            <w:tcW w:w="1304" w:type="dxa"/>
            <w:shd w:val="clear" w:color="auto" w:fill="0E113C" w:themeFill="text1"/>
            <w:vAlign w:val="center"/>
          </w:tcPr>
          <w:p w14:paraId="7E6B0D9D" w14:textId="317FF248" w:rsidR="00BC6392" w:rsidRPr="00BC6392" w:rsidRDefault="00BC6392" w:rsidP="00BC63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Status</w:t>
            </w:r>
          </w:p>
        </w:tc>
        <w:tc>
          <w:tcPr>
            <w:tcW w:w="2689" w:type="dxa"/>
            <w:shd w:val="clear" w:color="auto" w:fill="0E113C" w:themeFill="text1"/>
            <w:vAlign w:val="center"/>
          </w:tcPr>
          <w:p w14:paraId="6BF64508" w14:textId="249D197F" w:rsidR="00BC6392" w:rsidRPr="00BC6392" w:rsidRDefault="00025C6F" w:rsidP="00BC63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Koreksi</w:t>
            </w:r>
          </w:p>
        </w:tc>
      </w:tr>
      <w:tr w:rsidR="00BC6392" w:rsidRPr="00BC6392" w14:paraId="09A7B8BC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5DF0E4D2" w14:textId="316F4C25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Pilihan Program Studi 1 *</w:t>
            </w:r>
          </w:p>
        </w:tc>
        <w:tc>
          <w:tcPr>
            <w:tcW w:w="1177" w:type="dxa"/>
          </w:tcPr>
          <w:p w14:paraId="47F08D94" w14:textId="58157D6D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444" w:type="dxa"/>
          </w:tcPr>
          <w:p w14:paraId="7274415A" w14:textId="1515D8A0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304" w:type="dxa"/>
          </w:tcPr>
          <w:p w14:paraId="70FC0AAF" w14:textId="43470E23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1032D87C" w14:textId="5C7E6E13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415F4A" w:rsidRPr="00BC6392" w14:paraId="60EF7810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4F427995" w14:textId="5094A6B9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Pilihan Program Studi 2 *</w:t>
            </w:r>
          </w:p>
        </w:tc>
        <w:tc>
          <w:tcPr>
            <w:tcW w:w="1177" w:type="dxa"/>
          </w:tcPr>
          <w:p w14:paraId="4375898D" w14:textId="5E943BFE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444" w:type="dxa"/>
          </w:tcPr>
          <w:p w14:paraId="0F2AD053" w14:textId="4373F13D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304" w:type="dxa"/>
          </w:tcPr>
          <w:p w14:paraId="7886BB6B" w14:textId="15F236CF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63D0EBB5" w14:textId="51489B27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BC6392" w:rsidRPr="00BC6392" w14:paraId="6BAD5CBC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6ABA7B73" w14:textId="4A46E94B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Pilihan Program Studi 3 *</w:t>
            </w:r>
          </w:p>
        </w:tc>
        <w:tc>
          <w:tcPr>
            <w:tcW w:w="1177" w:type="dxa"/>
          </w:tcPr>
          <w:p w14:paraId="2D7A6FC4" w14:textId="08A1AD08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444" w:type="dxa"/>
          </w:tcPr>
          <w:p w14:paraId="4D1E7F14" w14:textId="34B3F2C2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304" w:type="dxa"/>
          </w:tcPr>
          <w:p w14:paraId="25FE0A0B" w14:textId="7B6B71CD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1DD4116E" w14:textId="7FA2D548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415F4A" w:rsidRPr="00BC6392" w14:paraId="7CEECAB4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1A5B6378" w14:textId="533CE119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Nama Lengkap *</w:t>
            </w:r>
          </w:p>
        </w:tc>
        <w:tc>
          <w:tcPr>
            <w:tcW w:w="1177" w:type="dxa"/>
          </w:tcPr>
          <w:p w14:paraId="0E1A4345" w14:textId="12F32D6F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44" w:type="dxa"/>
          </w:tcPr>
          <w:p w14:paraId="20936152" w14:textId="4E927DDF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Sesuai akta kelahiran</w:t>
            </w:r>
          </w:p>
        </w:tc>
        <w:tc>
          <w:tcPr>
            <w:tcW w:w="1304" w:type="dxa"/>
          </w:tcPr>
          <w:p w14:paraId="5109438E" w14:textId="7660D356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6B718456" w14:textId="22079700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BC6392" w:rsidRPr="00BC6392" w14:paraId="00A050AD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3E035D77" w14:textId="4D76A7B7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Jenis Kelamin *</w:t>
            </w:r>
          </w:p>
        </w:tc>
        <w:tc>
          <w:tcPr>
            <w:tcW w:w="1177" w:type="dxa"/>
          </w:tcPr>
          <w:p w14:paraId="0F01044E" w14:textId="39FE77A9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Disesuaian</w:t>
            </w:r>
            <w:proofErr w:type="spellEnd"/>
            <w:r w:rsidR="002A314D">
              <w:rPr>
                <w:rFonts w:ascii="Arial" w:hAnsi="Arial" w:cs="Arial"/>
                <w:sz w:val="16"/>
                <w:szCs w:val="16"/>
              </w:rPr>
              <w:t xml:space="preserve">  (Radio </w:t>
            </w:r>
            <w:proofErr w:type="spellStart"/>
            <w:r w:rsidR="002A314D">
              <w:rPr>
                <w:rFonts w:ascii="Arial" w:hAnsi="Arial" w:cs="Arial"/>
                <w:sz w:val="16"/>
                <w:szCs w:val="16"/>
              </w:rPr>
              <w:t>Button</w:t>
            </w:r>
            <w:proofErr w:type="spellEnd"/>
            <w:r w:rsidR="002A314D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3444" w:type="dxa"/>
          </w:tcPr>
          <w:p w14:paraId="350EE2E7" w14:textId="3CD62E0A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Jenis Kelamin (Laki-laki / Perempuan)</w:t>
            </w:r>
          </w:p>
        </w:tc>
        <w:tc>
          <w:tcPr>
            <w:tcW w:w="1304" w:type="dxa"/>
          </w:tcPr>
          <w:p w14:paraId="17238519" w14:textId="43BD2862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48B5C701" w14:textId="38A92BEA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Sudah OK</w:t>
            </w:r>
          </w:p>
        </w:tc>
      </w:tr>
      <w:tr w:rsidR="00415F4A" w:rsidRPr="00BC6392" w14:paraId="0B3A6996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6EDAFF4C" w14:textId="0BEC3DA6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NISN *</w:t>
            </w:r>
          </w:p>
        </w:tc>
        <w:tc>
          <w:tcPr>
            <w:tcW w:w="1177" w:type="dxa"/>
          </w:tcPr>
          <w:p w14:paraId="0A1794F0" w14:textId="519EFF19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10 digit</w:t>
            </w:r>
            <w:r w:rsidR="00415F4A">
              <w:rPr>
                <w:rFonts w:ascii="Arial" w:hAnsi="Arial" w:cs="Arial"/>
                <w:sz w:val="16"/>
                <w:szCs w:val="16"/>
              </w:rPr>
              <w:t xml:space="preserve"> (Sudah </w:t>
            </w:r>
            <w:proofErr w:type="spellStart"/>
            <w:r w:rsidR="00415F4A">
              <w:rPr>
                <w:rFonts w:ascii="Arial" w:hAnsi="Arial" w:cs="Arial"/>
                <w:sz w:val="16"/>
                <w:szCs w:val="16"/>
              </w:rPr>
              <w:t>Autom</w:t>
            </w:r>
            <w:r w:rsidR="002A314D">
              <w:rPr>
                <w:rFonts w:ascii="Arial" w:hAnsi="Arial" w:cs="Arial"/>
                <w:sz w:val="16"/>
                <w:szCs w:val="16"/>
              </w:rPr>
              <w:t>a</w:t>
            </w:r>
            <w:r w:rsidR="00415F4A">
              <w:rPr>
                <w:rFonts w:ascii="Arial" w:hAnsi="Arial" w:cs="Arial"/>
                <w:sz w:val="16"/>
                <w:szCs w:val="16"/>
              </w:rPr>
              <w:t>tis</w:t>
            </w:r>
            <w:proofErr w:type="spellEnd"/>
            <w:r w:rsidR="00415F4A">
              <w:rPr>
                <w:rFonts w:ascii="Arial" w:hAnsi="Arial" w:cs="Arial"/>
                <w:sz w:val="16"/>
                <w:szCs w:val="16"/>
              </w:rPr>
              <w:t xml:space="preserve"> dari </w:t>
            </w:r>
            <w:proofErr w:type="spellStart"/>
            <w:r w:rsidR="00415F4A">
              <w:rPr>
                <w:rFonts w:ascii="Arial" w:hAnsi="Arial" w:cs="Arial"/>
                <w:sz w:val="16"/>
                <w:szCs w:val="16"/>
              </w:rPr>
              <w:t>Field</w:t>
            </w:r>
            <w:proofErr w:type="spellEnd"/>
            <w:r w:rsidR="00415F4A">
              <w:rPr>
                <w:rFonts w:ascii="Arial" w:hAnsi="Arial" w:cs="Arial"/>
                <w:sz w:val="16"/>
                <w:szCs w:val="16"/>
              </w:rPr>
              <w:t xml:space="preserve"> Buat Akun) </w:t>
            </w:r>
          </w:p>
        </w:tc>
        <w:tc>
          <w:tcPr>
            <w:tcW w:w="3444" w:type="dxa"/>
          </w:tcPr>
          <w:p w14:paraId="45B97063" w14:textId="268F61E2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Dapat dilihat </w:t>
            </w:r>
            <w:hyperlink r:id="rId23" w:history="1">
              <w:proofErr w:type="spellStart"/>
              <w:r w:rsidRPr="002A314D">
                <w:rPr>
                  <w:rStyle w:val="Hyperlink"/>
                  <w:rFonts w:ascii="Arial" w:hAnsi="Arial" w:cs="Arial"/>
                  <w:sz w:val="16"/>
                  <w:szCs w:val="16"/>
                </w:rPr>
                <w:t>disini</w:t>
              </w:r>
              <w:proofErr w:type="spellEnd"/>
            </w:hyperlink>
          </w:p>
        </w:tc>
        <w:tc>
          <w:tcPr>
            <w:tcW w:w="1304" w:type="dxa"/>
          </w:tcPr>
          <w:p w14:paraId="76195E74" w14:textId="31628525" w:rsidR="00BC6392" w:rsidRPr="0070077D" w:rsidRDefault="0070077D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70077D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464975D6" w14:textId="625D4CB9" w:rsidR="00BC6392" w:rsidRPr="00BC6392" w:rsidRDefault="00D50CA8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Dipindahkan Ke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Form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[Data  Sekolah] Sehingga di data Pribadi tidak ada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filed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NISN</w:t>
            </w:r>
          </w:p>
        </w:tc>
      </w:tr>
      <w:tr w:rsidR="00415F4A" w:rsidRPr="00BC6392" w14:paraId="1ADC20A0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08B755CD" w14:textId="2484947E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Tempat Lahir *</w:t>
            </w:r>
          </w:p>
        </w:tc>
        <w:tc>
          <w:tcPr>
            <w:tcW w:w="1177" w:type="dxa"/>
          </w:tcPr>
          <w:p w14:paraId="068C2EF9" w14:textId="23C6C759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44" w:type="dxa"/>
          </w:tcPr>
          <w:p w14:paraId="4AF2BE21" w14:textId="25BA2F6B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Sesuai akta kelahiran/ijazah</w:t>
            </w:r>
          </w:p>
        </w:tc>
        <w:tc>
          <w:tcPr>
            <w:tcW w:w="1304" w:type="dxa"/>
          </w:tcPr>
          <w:p w14:paraId="5D74D041" w14:textId="6278DFC5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65662667" w14:textId="36AE4D35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BC6392" w:rsidRPr="00BC6392" w14:paraId="48C43AB8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52D2E335" w14:textId="1617F98D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Tanggal Lahir *</w:t>
            </w:r>
          </w:p>
        </w:tc>
        <w:tc>
          <w:tcPr>
            <w:tcW w:w="1177" w:type="dxa"/>
          </w:tcPr>
          <w:p w14:paraId="1F0DB755" w14:textId="466F114A" w:rsidR="00BC6392" w:rsidRPr="00BC6392" w:rsidRDefault="00025C6F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[OK]</w:t>
            </w:r>
          </w:p>
        </w:tc>
        <w:tc>
          <w:tcPr>
            <w:tcW w:w="3444" w:type="dxa"/>
          </w:tcPr>
          <w:p w14:paraId="6C3EF0BF" w14:textId="69C43CDE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Sesuai akta kelahiran/ijazah</w:t>
            </w:r>
          </w:p>
        </w:tc>
        <w:tc>
          <w:tcPr>
            <w:tcW w:w="1304" w:type="dxa"/>
          </w:tcPr>
          <w:p w14:paraId="45A6CA6B" w14:textId="080BD187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34769FA2" w14:textId="77777777" w:rsidR="00BC6392" w:rsidRDefault="00025C6F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Masih Bisa di 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submit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pertanggal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Hari dia Mengisi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Form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(Harusnya Tidak Bisa)</w:t>
            </w:r>
          </w:p>
          <w:p w14:paraId="5CB973B3" w14:textId="77777777" w:rsidR="00E55EA7" w:rsidRDefault="00E55EA7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  <w:p w14:paraId="2AB04E9A" w14:textId="3E8581BD" w:rsidR="00E55EA7" w:rsidRPr="00936BCC" w:rsidRDefault="00E55EA7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16"/>
                <w:szCs w:val="16"/>
              </w:rPr>
            </w:pPr>
            <w:r w:rsidRPr="00936BCC">
              <w:rPr>
                <w:rFonts w:ascii="Arial" w:hAnsi="Arial" w:cs="Arial"/>
                <w:i/>
                <w:iCs/>
                <w:sz w:val="16"/>
                <w:szCs w:val="16"/>
              </w:rPr>
              <w:t xml:space="preserve">• Tidak ada Pop </w:t>
            </w:r>
            <w:proofErr w:type="spellStart"/>
            <w:r w:rsidRPr="00936BCC">
              <w:rPr>
                <w:rFonts w:ascii="Arial" w:hAnsi="Arial" w:cs="Arial"/>
                <w:i/>
                <w:iCs/>
                <w:sz w:val="16"/>
                <w:szCs w:val="16"/>
              </w:rPr>
              <w:t>Up</w:t>
            </w:r>
            <w:proofErr w:type="spellEnd"/>
            <w:r w:rsidRPr="00936BCC">
              <w:rPr>
                <w:rFonts w:ascii="Arial" w:hAnsi="Arial" w:cs="Arial"/>
                <w:i/>
                <w:iCs/>
                <w:sz w:val="16"/>
                <w:szCs w:val="16"/>
              </w:rPr>
              <w:t xml:space="preserve"> Kesalahan Jika diisi hari ini</w:t>
            </w:r>
          </w:p>
        </w:tc>
      </w:tr>
      <w:tr w:rsidR="00415F4A" w:rsidRPr="00BC6392" w14:paraId="625EB0E1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7E0C0832" w14:textId="6A763E31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Agama *</w:t>
            </w:r>
          </w:p>
        </w:tc>
        <w:tc>
          <w:tcPr>
            <w:tcW w:w="1177" w:type="dxa"/>
          </w:tcPr>
          <w:p w14:paraId="4CB5003E" w14:textId="1E5F5878" w:rsidR="00BC6392" w:rsidRPr="00BC6392" w:rsidRDefault="00AF191B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 Box</w:t>
            </w:r>
          </w:p>
        </w:tc>
        <w:tc>
          <w:tcPr>
            <w:tcW w:w="3444" w:type="dxa"/>
          </w:tcPr>
          <w:p w14:paraId="56D71B4C" w14:textId="4AFD3E02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Agama sesuai KTP</w:t>
            </w:r>
          </w:p>
        </w:tc>
        <w:tc>
          <w:tcPr>
            <w:tcW w:w="1304" w:type="dxa"/>
          </w:tcPr>
          <w:p w14:paraId="153F051C" w14:textId="79FB616F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2DB3B620" w14:textId="15F01B2C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BC6392" w:rsidRPr="00BC6392" w14:paraId="1F0A0380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3D5E2A0E" w14:textId="744BE948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Alamat Lengkap *</w:t>
            </w:r>
          </w:p>
        </w:tc>
        <w:tc>
          <w:tcPr>
            <w:tcW w:w="1177" w:type="dxa"/>
          </w:tcPr>
          <w:p w14:paraId="30C0622D" w14:textId="2ABEE097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44" w:type="dxa"/>
          </w:tcPr>
          <w:p w14:paraId="5F833110" w14:textId="52A77B67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Alamat sesuai dengan KTP</w:t>
            </w:r>
          </w:p>
        </w:tc>
        <w:tc>
          <w:tcPr>
            <w:tcW w:w="1304" w:type="dxa"/>
          </w:tcPr>
          <w:p w14:paraId="46FE0F0D" w14:textId="76231D6C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1B943034" w14:textId="3C2CBC09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415F4A" w:rsidRPr="00BC6392" w14:paraId="10840B67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6294396E" w14:textId="11E2C770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Provinsi</w:t>
            </w:r>
          </w:p>
        </w:tc>
        <w:tc>
          <w:tcPr>
            <w:tcW w:w="1177" w:type="dxa"/>
          </w:tcPr>
          <w:p w14:paraId="2E28C6A4" w14:textId="4680A40D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44" w:type="dxa"/>
          </w:tcPr>
          <w:p w14:paraId="6D59551F" w14:textId="50865581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Provinsi sesuai dengan KTP</w:t>
            </w:r>
          </w:p>
        </w:tc>
        <w:tc>
          <w:tcPr>
            <w:tcW w:w="1304" w:type="dxa"/>
          </w:tcPr>
          <w:p w14:paraId="17237469" w14:textId="0D340616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46359438" w14:textId="1FDA1FFC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6392" w:rsidRPr="00BC6392" w14:paraId="3762BFD8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2078F1CE" w14:textId="26B963C6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Kota / Kabupaten</w:t>
            </w:r>
          </w:p>
        </w:tc>
        <w:tc>
          <w:tcPr>
            <w:tcW w:w="1177" w:type="dxa"/>
          </w:tcPr>
          <w:p w14:paraId="0CBF8C1B" w14:textId="6BA7473F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44" w:type="dxa"/>
          </w:tcPr>
          <w:p w14:paraId="2B6E90DF" w14:textId="41D3DD50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Kota/Kabupaten sesuai dengan KTP</w:t>
            </w:r>
          </w:p>
        </w:tc>
        <w:tc>
          <w:tcPr>
            <w:tcW w:w="1304" w:type="dxa"/>
          </w:tcPr>
          <w:p w14:paraId="4BB8832B" w14:textId="1E91DD11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008CDF64" w14:textId="4AB2D28F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Provinsi</w:t>
            </w:r>
          </w:p>
        </w:tc>
      </w:tr>
      <w:tr w:rsidR="00415F4A" w:rsidRPr="00BC6392" w14:paraId="2EAD1F8A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08FBEF9D" w14:textId="666046A4" w:rsidR="00BC6392" w:rsidRPr="00BC6392" w:rsidRDefault="00BC6392" w:rsidP="00BC6392">
            <w:pPr>
              <w:rPr>
                <w:rFonts w:ascii="Arial" w:eastAsia="Times New Roman" w:hAnsi="Arial" w:cs="Arial"/>
                <w:b w:val="0"/>
                <w:bCs w:val="0"/>
                <w:sz w:val="16"/>
                <w:szCs w:val="16"/>
                <w:lang w:eastAsia="id-ID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Kecamatan</w:t>
            </w:r>
          </w:p>
        </w:tc>
        <w:tc>
          <w:tcPr>
            <w:tcW w:w="1177" w:type="dxa"/>
          </w:tcPr>
          <w:p w14:paraId="369A2717" w14:textId="35F1A07E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44" w:type="dxa"/>
          </w:tcPr>
          <w:p w14:paraId="52DA6B5B" w14:textId="46360AE2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Kecamatan sesuai dengan KTP</w:t>
            </w:r>
          </w:p>
        </w:tc>
        <w:tc>
          <w:tcPr>
            <w:tcW w:w="1304" w:type="dxa"/>
          </w:tcPr>
          <w:p w14:paraId="20555F46" w14:textId="6753F683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0634B269" w14:textId="732B7ACC" w:rsidR="00BC6392" w:rsidRPr="00BC6392" w:rsidRDefault="00BC6392" w:rsidP="00BC6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Kota/Kab</w:t>
            </w:r>
          </w:p>
        </w:tc>
      </w:tr>
      <w:tr w:rsidR="00415F4A" w:rsidRPr="00BC6392" w14:paraId="4AE5C725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542DA6E0" w14:textId="6A985177" w:rsidR="00BC6392" w:rsidRPr="00BC6392" w:rsidRDefault="00BC6392" w:rsidP="00BC6392">
            <w:pPr>
              <w:rPr>
                <w:rFonts w:ascii="Arial" w:hAnsi="Arial" w:cs="Arial"/>
                <w:b w:val="0"/>
                <w:bCs w:val="0"/>
                <w:color w:val="333333"/>
                <w:sz w:val="16"/>
                <w:szCs w:val="16"/>
                <w:shd w:val="clear" w:color="auto" w:fill="FFFFFF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Kelurahan/</w:t>
            </w:r>
            <w:r w:rsidR="00AF191B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D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esa</w:t>
            </w:r>
          </w:p>
        </w:tc>
        <w:tc>
          <w:tcPr>
            <w:tcW w:w="1177" w:type="dxa"/>
          </w:tcPr>
          <w:p w14:paraId="7667CA25" w14:textId="4E38F0EA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44" w:type="dxa"/>
          </w:tcPr>
          <w:p w14:paraId="06C2E76E" w14:textId="1D8BD91E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Kelurahan/Desa sesuai dengan KTP</w:t>
            </w:r>
          </w:p>
        </w:tc>
        <w:tc>
          <w:tcPr>
            <w:tcW w:w="1304" w:type="dxa"/>
          </w:tcPr>
          <w:p w14:paraId="7E350F58" w14:textId="57F971D6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549A9F80" w14:textId="331295F8" w:rsidR="00BC6392" w:rsidRPr="00BC6392" w:rsidRDefault="00BC6392" w:rsidP="00BC6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Terintegrasi dengan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Kec</w:t>
            </w:r>
            <w:proofErr w:type="spellEnd"/>
          </w:p>
        </w:tc>
      </w:tr>
      <w:tr w:rsidR="00002A06" w:rsidRPr="00BC6392" w14:paraId="496C6D3D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0961B561" w14:textId="46DC4346" w:rsidR="00002A06" w:rsidRPr="00BC6392" w:rsidRDefault="00AE5EDF" w:rsidP="00002A06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</w:t>
            </w:r>
            <w:r w:rsidR="00002A06"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ode Pos*</w:t>
            </w:r>
          </w:p>
        </w:tc>
        <w:tc>
          <w:tcPr>
            <w:tcW w:w="1177" w:type="dxa"/>
          </w:tcPr>
          <w:p w14:paraId="08C358E0" w14:textId="0A6E0222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5 digit</w:t>
            </w:r>
          </w:p>
        </w:tc>
        <w:tc>
          <w:tcPr>
            <w:tcW w:w="3444" w:type="dxa"/>
          </w:tcPr>
          <w:p w14:paraId="49353189" w14:textId="56C301F4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Cek </w:t>
            </w:r>
            <w:hyperlink r:id="rId24" w:history="1">
              <w:r w:rsidRPr="00737046">
                <w:rPr>
                  <w:rStyle w:val="Hyperlink"/>
                  <w:rFonts w:ascii="Arial" w:hAnsi="Arial" w:cs="Arial"/>
                  <w:sz w:val="16"/>
                  <w:szCs w:val="16"/>
                </w:rPr>
                <w:t>Kode</w:t>
              </w:r>
              <w:r w:rsidR="00EF100B" w:rsidRPr="00737046">
                <w:rPr>
                  <w:rStyle w:val="Hyperlink"/>
                  <w:rFonts w:ascii="Arial" w:hAnsi="Arial" w:cs="Arial"/>
                  <w:sz w:val="16"/>
                  <w:szCs w:val="16"/>
                </w:rPr>
                <w:t xml:space="preserve"> P</w:t>
              </w:r>
              <w:r w:rsidRPr="00737046">
                <w:rPr>
                  <w:rStyle w:val="Hyperlink"/>
                  <w:rFonts w:ascii="Arial" w:hAnsi="Arial" w:cs="Arial"/>
                  <w:sz w:val="16"/>
                  <w:szCs w:val="16"/>
                </w:rPr>
                <w:t>os</w:t>
              </w:r>
            </w:hyperlink>
          </w:p>
        </w:tc>
        <w:tc>
          <w:tcPr>
            <w:tcW w:w="1304" w:type="dxa"/>
          </w:tcPr>
          <w:p w14:paraId="18BA3C66" w14:textId="0BD55E6A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3BABD08C" w14:textId="1393BEFC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Di catatan ada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Hiperlink</w:t>
            </w:r>
            <w:proofErr w:type="spellEnd"/>
          </w:p>
        </w:tc>
      </w:tr>
      <w:tr w:rsidR="00002A06" w:rsidRPr="00BC6392" w14:paraId="78926402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7418A87D" w14:textId="20933B71" w:rsidR="00002A06" w:rsidRPr="00BC6392" w:rsidRDefault="00002A06" w:rsidP="00002A06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No. </w:t>
            </w:r>
            <w:proofErr w:type="spellStart"/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Telephone</w:t>
            </w:r>
            <w:proofErr w:type="spellEnd"/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/HP *</w:t>
            </w:r>
          </w:p>
        </w:tc>
        <w:tc>
          <w:tcPr>
            <w:tcW w:w="1177" w:type="dxa"/>
          </w:tcPr>
          <w:p w14:paraId="5CF9C4FD" w14:textId="2A800705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Disesuaiakan</w:t>
            </w:r>
            <w:proofErr w:type="spellEnd"/>
          </w:p>
        </w:tc>
        <w:tc>
          <w:tcPr>
            <w:tcW w:w="3444" w:type="dxa"/>
          </w:tcPr>
          <w:p w14:paraId="75071604" w14:textId="0FCADAB9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Diawali dengan angka “0” (081311110194)</w:t>
            </w:r>
          </w:p>
        </w:tc>
        <w:tc>
          <w:tcPr>
            <w:tcW w:w="1304" w:type="dxa"/>
          </w:tcPr>
          <w:p w14:paraId="2BE49E2D" w14:textId="4BCFC64F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7C94EE99" w14:textId="446CD014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415F4A" w:rsidRPr="00BC6392" w14:paraId="1FC5A185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1FFC2DE2" w14:textId="08B7861B" w:rsidR="00002A06" w:rsidRPr="00BC6392" w:rsidRDefault="00002A06" w:rsidP="00002A06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No</w:t>
            </w:r>
            <w:proofErr w:type="spellEnd"/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KTP/NIK*</w:t>
            </w:r>
          </w:p>
        </w:tc>
        <w:tc>
          <w:tcPr>
            <w:tcW w:w="1177" w:type="dxa"/>
          </w:tcPr>
          <w:p w14:paraId="419E0382" w14:textId="3C879B73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16 Digit</w:t>
            </w:r>
          </w:p>
        </w:tc>
        <w:tc>
          <w:tcPr>
            <w:tcW w:w="3444" w:type="dxa"/>
          </w:tcPr>
          <w:p w14:paraId="65F960D3" w14:textId="3642C59F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HARUS sesuai KTP, jika belum memiliki KTP dapat dilihat di KARTU KELUARGA</w:t>
            </w:r>
          </w:p>
        </w:tc>
        <w:tc>
          <w:tcPr>
            <w:tcW w:w="1304" w:type="dxa"/>
          </w:tcPr>
          <w:p w14:paraId="2B046D40" w14:textId="48F437C6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63DFE79F" w14:textId="5C0C8410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002A06" w:rsidRPr="00BC6392" w14:paraId="05C9DC19" w14:textId="77777777" w:rsidTr="0069316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11B085D3" w14:textId="1118A88E" w:rsidR="00002A06" w:rsidRPr="00002A06" w:rsidRDefault="00002A06" w:rsidP="00002A06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002A06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Alamat Email</w:t>
            </w: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*</w:t>
            </w:r>
          </w:p>
        </w:tc>
        <w:tc>
          <w:tcPr>
            <w:tcW w:w="1177" w:type="dxa"/>
          </w:tcPr>
          <w:p w14:paraId="3C0AB1BD" w14:textId="325450CC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Auto dari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Field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Pembuatan Akun</w:t>
            </w:r>
          </w:p>
        </w:tc>
        <w:tc>
          <w:tcPr>
            <w:tcW w:w="3444" w:type="dxa"/>
          </w:tcPr>
          <w:p w14:paraId="01518172" w14:textId="1A7105D7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002A06">
              <w:rPr>
                <w:rFonts w:ascii="Arial" w:hAnsi="Arial" w:cs="Arial"/>
                <w:sz w:val="16"/>
                <w:szCs w:val="16"/>
              </w:rPr>
              <w:t xml:space="preserve">Email yang digunakan untuk </w:t>
            </w:r>
            <w:proofErr w:type="spellStart"/>
            <w:r w:rsidRPr="00002A06">
              <w:rPr>
                <w:rFonts w:ascii="Arial" w:hAnsi="Arial" w:cs="Arial"/>
                <w:sz w:val="16"/>
                <w:szCs w:val="16"/>
              </w:rPr>
              <w:t>login</w:t>
            </w:r>
            <w:proofErr w:type="spellEnd"/>
            <w:r w:rsidRPr="00002A06">
              <w:rPr>
                <w:rFonts w:ascii="Arial" w:hAnsi="Arial" w:cs="Arial"/>
                <w:sz w:val="16"/>
                <w:szCs w:val="16"/>
              </w:rPr>
              <w:t xml:space="preserve"> dan mengirimkan info dari </w:t>
            </w:r>
            <w:r>
              <w:rPr>
                <w:rFonts w:ascii="Arial" w:hAnsi="Arial" w:cs="Arial"/>
                <w:sz w:val="16"/>
                <w:szCs w:val="16"/>
              </w:rPr>
              <w:t>Panitia PMB</w:t>
            </w:r>
          </w:p>
        </w:tc>
        <w:tc>
          <w:tcPr>
            <w:tcW w:w="1304" w:type="dxa"/>
          </w:tcPr>
          <w:p w14:paraId="2EDFA777" w14:textId="3B393B73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55284AC9" w14:textId="222B1A72" w:rsidR="00002A06" w:rsidRPr="00BC6392" w:rsidRDefault="00002A06" w:rsidP="00002A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Sudah OK</w:t>
            </w:r>
          </w:p>
        </w:tc>
      </w:tr>
      <w:tr w:rsidR="00002A06" w:rsidRPr="00BC6392" w14:paraId="5D3D79A8" w14:textId="77777777" w:rsidTr="00693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</w:tcPr>
          <w:p w14:paraId="0B79C789" w14:textId="54A9F52C" w:rsidR="00002A06" w:rsidRPr="00002A06" w:rsidRDefault="00002A06" w:rsidP="00002A06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No.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Whatsapp</w:t>
            </w:r>
            <w:proofErr w:type="spellEnd"/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*</w:t>
            </w:r>
          </w:p>
        </w:tc>
        <w:tc>
          <w:tcPr>
            <w:tcW w:w="1177" w:type="dxa"/>
          </w:tcPr>
          <w:p w14:paraId="59E887AC" w14:textId="5141C388" w:rsidR="00002A06" w:rsidRDefault="0073704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Nomor</w:t>
            </w:r>
          </w:p>
        </w:tc>
        <w:tc>
          <w:tcPr>
            <w:tcW w:w="3444" w:type="dxa"/>
          </w:tcPr>
          <w:p w14:paraId="48A9A518" w14:textId="63C32E97" w:rsidR="00002A06" w:rsidRPr="00002A06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Diawali dengan angka “0” (081311110194)</w:t>
            </w:r>
          </w:p>
        </w:tc>
        <w:tc>
          <w:tcPr>
            <w:tcW w:w="1304" w:type="dxa"/>
          </w:tcPr>
          <w:p w14:paraId="2F2F6F8C" w14:textId="7207B3C1" w:rsidR="00002A06" w:rsidRPr="00BC6392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89" w:type="dxa"/>
          </w:tcPr>
          <w:p w14:paraId="49D721EE" w14:textId="77777777" w:rsidR="00002A06" w:rsidRDefault="00002A06" w:rsidP="00002A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F8C26F3" w14:textId="61E01D56" w:rsidR="001F033F" w:rsidRDefault="00FC2D12" w:rsidP="001F033F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D246AE" wp14:editId="350F4408">
                <wp:simplePos x="0" y="0"/>
                <wp:positionH relativeFrom="column">
                  <wp:posOffset>5113115</wp:posOffset>
                </wp:positionH>
                <wp:positionV relativeFrom="paragraph">
                  <wp:posOffset>251128</wp:posOffset>
                </wp:positionV>
                <wp:extent cx="1589964" cy="382138"/>
                <wp:effectExtent l="57150" t="38100" r="48895" b="75565"/>
                <wp:wrapNone/>
                <wp:docPr id="31" name="Persegi Panjang: Sudut Lengk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382138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91BE0" w14:textId="4375A222" w:rsidR="00511432" w:rsidRPr="00FC2D12" w:rsidRDefault="00511432" w:rsidP="00FC2D1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2D12">
                              <w:rPr>
                                <w:sz w:val="20"/>
                                <w:szCs w:val="20"/>
                              </w:rPr>
                              <w:t xml:space="preserve">Simpan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FC2D12">
                              <w:rPr>
                                <w:sz w:val="20"/>
                                <w:szCs w:val="20"/>
                              </w:rPr>
                              <w:t>an Lanjutkan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D246AE" id="Persegi Panjang: Sudut Lengkung 31" o:spid="_x0000_s1029" style="position:absolute;left:0;text-align:left;margin-left:402.6pt;margin-top:19.75pt;width:125.2pt;height:3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" fillcolor="#277eab [3030]" stroked="f">
                <v:fill color2="#23719a [3174]" rotate="t" colors="0 #4e84a9;.5 #1e75a2;1 #14699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5D91BE0" w14:textId="4375A222" w:rsidR="00511432" w:rsidRPr="00FC2D12" w:rsidRDefault="00511432" w:rsidP="00FC2D1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C2D12">
                        <w:rPr>
                          <w:sz w:val="20"/>
                          <w:szCs w:val="20"/>
                        </w:rPr>
                        <w:t xml:space="preserve">Simpan </w:t>
                      </w: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 w:rsidRPr="00FC2D12">
                        <w:rPr>
                          <w:sz w:val="20"/>
                          <w:szCs w:val="20"/>
                        </w:rPr>
                        <w:t>an Lanjutkan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3C0723" w14:textId="77777777" w:rsidR="00FC2D12" w:rsidRDefault="00FC2D12" w:rsidP="001F033F">
      <w:pPr>
        <w:ind w:left="360"/>
        <w:rPr>
          <w:sz w:val="22"/>
          <w:szCs w:val="22"/>
        </w:rPr>
      </w:pPr>
    </w:p>
    <w:p w14:paraId="0BC046CE" w14:textId="6A68F49F" w:rsidR="00DB4D63" w:rsidRDefault="00DB4D63" w:rsidP="001F033F">
      <w:pPr>
        <w:ind w:left="360"/>
        <w:rPr>
          <w:sz w:val="22"/>
          <w:szCs w:val="22"/>
        </w:rPr>
      </w:pPr>
    </w:p>
    <w:p w14:paraId="577D62E8" w14:textId="353CF07D" w:rsidR="00DB4D63" w:rsidRDefault="00DB4D63" w:rsidP="001F033F">
      <w:pPr>
        <w:ind w:left="360"/>
        <w:rPr>
          <w:sz w:val="22"/>
          <w:szCs w:val="22"/>
        </w:rPr>
      </w:pPr>
    </w:p>
    <w:p w14:paraId="7DE2AB52" w14:textId="47B7EBE6" w:rsidR="00FC2D12" w:rsidRDefault="00FC2D12" w:rsidP="001F033F">
      <w:pPr>
        <w:ind w:left="360"/>
        <w:rPr>
          <w:sz w:val="22"/>
          <w:szCs w:val="22"/>
        </w:rPr>
      </w:pPr>
      <w:r>
        <w:rPr>
          <w:sz w:val="22"/>
          <w:szCs w:val="22"/>
        </w:rPr>
        <w:t>Catatan:</w:t>
      </w:r>
    </w:p>
    <w:p w14:paraId="75E1C1C6" w14:textId="4954AB32" w:rsidR="00FC2D12" w:rsidRDefault="00FC2D12" w:rsidP="0074427E">
      <w:pPr>
        <w:pStyle w:val="DaftarParagraf"/>
        <w:numPr>
          <w:ilvl w:val="0"/>
          <w:numId w:val="17"/>
        </w:numPr>
        <w:rPr>
          <w:sz w:val="22"/>
          <w:szCs w:val="22"/>
        </w:rPr>
      </w:pPr>
      <w:r w:rsidRPr="0074427E">
        <w:rPr>
          <w:sz w:val="22"/>
          <w:szCs w:val="22"/>
        </w:rPr>
        <w:t>Pada saat sudah di Klik “Simpan dan Lanjutkan” Pastikan data sudah tersimpan</w:t>
      </w:r>
      <w:r w:rsidR="0074427E">
        <w:rPr>
          <w:sz w:val="22"/>
          <w:szCs w:val="22"/>
        </w:rPr>
        <w:t xml:space="preserve"> sementara</w:t>
      </w:r>
      <w:r w:rsidRPr="0074427E">
        <w:rPr>
          <w:sz w:val="22"/>
          <w:szCs w:val="22"/>
        </w:rPr>
        <w:t>/</w:t>
      </w:r>
      <w:proofErr w:type="spellStart"/>
      <w:r w:rsidRPr="0074427E">
        <w:rPr>
          <w:sz w:val="22"/>
          <w:szCs w:val="22"/>
        </w:rPr>
        <w:t>terecovery</w:t>
      </w:r>
      <w:proofErr w:type="spellEnd"/>
      <w:r w:rsidR="0074427E" w:rsidRPr="0074427E">
        <w:rPr>
          <w:sz w:val="22"/>
          <w:szCs w:val="22"/>
        </w:rPr>
        <w:t xml:space="preserve"> dan langsung masuk ke halaman berikutnya (Data Orang</w:t>
      </w:r>
      <w:r w:rsidR="00D46E4F">
        <w:rPr>
          <w:sz w:val="22"/>
          <w:szCs w:val="22"/>
        </w:rPr>
        <w:t xml:space="preserve"> </w:t>
      </w:r>
      <w:r w:rsidR="0074427E" w:rsidRPr="0074427E">
        <w:rPr>
          <w:sz w:val="22"/>
          <w:szCs w:val="22"/>
        </w:rPr>
        <w:t xml:space="preserve">tua) </w:t>
      </w:r>
    </w:p>
    <w:p w14:paraId="3DA266E0" w14:textId="60275CC2" w:rsidR="0074427E" w:rsidRDefault="0074427E" w:rsidP="0074427E">
      <w:pPr>
        <w:pStyle w:val="DaftarParagraf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 xml:space="preserve">Pada </w:t>
      </w:r>
      <w:proofErr w:type="spellStart"/>
      <w:r>
        <w:rPr>
          <w:sz w:val="22"/>
          <w:szCs w:val="22"/>
        </w:rPr>
        <w:t>Form</w:t>
      </w:r>
      <w:proofErr w:type="spellEnd"/>
      <w:r>
        <w:rPr>
          <w:sz w:val="22"/>
          <w:szCs w:val="22"/>
        </w:rPr>
        <w:t xml:space="preserve"> Data halaman ini masih memungkinkan dapat di edit  oleh pendaftar dan dapat di simpan/</w:t>
      </w:r>
      <w:proofErr w:type="spellStart"/>
      <w:r>
        <w:rPr>
          <w:sz w:val="22"/>
          <w:szCs w:val="22"/>
        </w:rPr>
        <w:t>update</w:t>
      </w:r>
      <w:proofErr w:type="spellEnd"/>
      <w:r>
        <w:rPr>
          <w:sz w:val="22"/>
          <w:szCs w:val="22"/>
        </w:rPr>
        <w:t xml:space="preserve"> kembali</w:t>
      </w:r>
    </w:p>
    <w:p w14:paraId="1604B097" w14:textId="611E74DD" w:rsidR="0074427E" w:rsidRDefault="0074427E" w:rsidP="0074427E">
      <w:pPr>
        <w:rPr>
          <w:sz w:val="22"/>
          <w:szCs w:val="22"/>
        </w:rPr>
      </w:pPr>
    </w:p>
    <w:p w14:paraId="005D37E9" w14:textId="602E5970" w:rsidR="0074427E" w:rsidRPr="00693169" w:rsidRDefault="00D46E4F" w:rsidP="00D46E4F">
      <w:pPr>
        <w:pStyle w:val="DaftarParagraf"/>
        <w:numPr>
          <w:ilvl w:val="0"/>
          <w:numId w:val="16"/>
        </w:numPr>
        <w:rPr>
          <w:b/>
          <w:bCs/>
          <w:sz w:val="22"/>
          <w:szCs w:val="22"/>
        </w:rPr>
      </w:pPr>
      <w:r w:rsidRPr="00693169">
        <w:rPr>
          <w:b/>
          <w:bCs/>
          <w:sz w:val="22"/>
          <w:szCs w:val="22"/>
        </w:rPr>
        <w:t>Data Orang Tua</w:t>
      </w:r>
    </w:p>
    <w:tbl>
      <w:tblPr>
        <w:tblStyle w:val="TabelDaftar1Terang-Aksen1"/>
        <w:tblW w:w="10525" w:type="dxa"/>
        <w:tblLook w:val="04A0" w:firstRow="1" w:lastRow="0" w:firstColumn="1" w:lastColumn="0" w:noHBand="0" w:noVBand="1"/>
      </w:tblPr>
      <w:tblGrid>
        <w:gridCol w:w="1898"/>
        <w:gridCol w:w="1275"/>
        <w:gridCol w:w="3405"/>
        <w:gridCol w:w="1293"/>
        <w:gridCol w:w="2654"/>
      </w:tblGrid>
      <w:tr w:rsidR="00002A06" w:rsidRPr="00BC6392" w14:paraId="33489C5B" w14:textId="77777777" w:rsidTr="0036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  <w:shd w:val="clear" w:color="auto" w:fill="0E113C" w:themeFill="text1"/>
            <w:vAlign w:val="center"/>
          </w:tcPr>
          <w:p w14:paraId="7B4B4615" w14:textId="77777777" w:rsidR="00002A06" w:rsidRPr="00BC6392" w:rsidRDefault="00002A06" w:rsidP="0069316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Nama Bidang</w:t>
            </w:r>
          </w:p>
        </w:tc>
        <w:tc>
          <w:tcPr>
            <w:tcW w:w="1275" w:type="dxa"/>
            <w:shd w:val="clear" w:color="auto" w:fill="0E113C" w:themeFill="text1"/>
            <w:vAlign w:val="center"/>
          </w:tcPr>
          <w:p w14:paraId="11CC8380" w14:textId="77777777" w:rsidR="00002A06" w:rsidRPr="00BC6392" w:rsidRDefault="00002A06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Jumlah Karakter</w:t>
            </w:r>
          </w:p>
        </w:tc>
        <w:tc>
          <w:tcPr>
            <w:tcW w:w="3405" w:type="dxa"/>
            <w:shd w:val="clear" w:color="auto" w:fill="0E113C" w:themeFill="text1"/>
            <w:vAlign w:val="center"/>
          </w:tcPr>
          <w:p w14:paraId="6DDD8051" w14:textId="77777777" w:rsidR="00002A06" w:rsidRPr="00BC6392" w:rsidRDefault="00002A06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Catatan</w:t>
            </w:r>
          </w:p>
        </w:tc>
        <w:tc>
          <w:tcPr>
            <w:tcW w:w="1293" w:type="dxa"/>
            <w:shd w:val="clear" w:color="auto" w:fill="0E113C" w:themeFill="text1"/>
            <w:vAlign w:val="center"/>
          </w:tcPr>
          <w:p w14:paraId="659093D1" w14:textId="77777777" w:rsidR="00002A06" w:rsidRPr="00BC6392" w:rsidRDefault="00002A06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Status</w:t>
            </w:r>
          </w:p>
        </w:tc>
        <w:tc>
          <w:tcPr>
            <w:tcW w:w="2654" w:type="dxa"/>
            <w:shd w:val="clear" w:color="auto" w:fill="0E113C" w:themeFill="text1"/>
            <w:vAlign w:val="center"/>
          </w:tcPr>
          <w:p w14:paraId="7683A472" w14:textId="77777777" w:rsidR="00002A06" w:rsidRPr="00BC6392" w:rsidRDefault="00002A06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Revisian</w:t>
            </w:r>
            <w:proofErr w:type="spellEnd"/>
          </w:p>
        </w:tc>
      </w:tr>
      <w:tr w:rsidR="00002A06" w:rsidRPr="00BC6392" w14:paraId="3645A33A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03A31B1D" w14:textId="2E2FC104" w:rsidR="00002A06" w:rsidRPr="00BC6392" w:rsidRDefault="00002A06" w:rsidP="00693169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Nama Ayah Kandung *</w:t>
            </w:r>
          </w:p>
        </w:tc>
        <w:tc>
          <w:tcPr>
            <w:tcW w:w="1275" w:type="dxa"/>
          </w:tcPr>
          <w:p w14:paraId="2353E906" w14:textId="08ECAE1E" w:rsidR="00002A06" w:rsidRPr="00BC6392" w:rsidRDefault="003E2AE3" w:rsidP="00693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651F5B93" w14:textId="77777777" w:rsidR="00002A06" w:rsidRPr="00BC6392" w:rsidRDefault="00002A06" w:rsidP="00693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293" w:type="dxa"/>
          </w:tcPr>
          <w:p w14:paraId="7F0912C8" w14:textId="77777777" w:rsidR="00002A06" w:rsidRPr="00BC6392" w:rsidRDefault="00002A06" w:rsidP="00693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1A227094" w14:textId="77777777" w:rsidR="00002A06" w:rsidRPr="00BC6392" w:rsidRDefault="00002A06" w:rsidP="00693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E2AE3" w:rsidRPr="00BC6392" w14:paraId="3F4D9C3E" w14:textId="77777777" w:rsidTr="00360E9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2893AA29" w14:textId="4BD0EE57" w:rsidR="003E2AE3" w:rsidRPr="00BC6392" w:rsidRDefault="003E2AE3" w:rsidP="003E2AE3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No. Hp Ayah *</w:t>
            </w:r>
          </w:p>
        </w:tc>
        <w:tc>
          <w:tcPr>
            <w:tcW w:w="1275" w:type="dxa"/>
          </w:tcPr>
          <w:p w14:paraId="43F3A250" w14:textId="5413BC68" w:rsidR="003E2AE3" w:rsidRPr="003E2AE3" w:rsidRDefault="00867DC1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Nomor - </w:t>
            </w:r>
            <w:r w:rsidR="003E2AE3" w:rsidRPr="00A83B8B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74A6B279" w14:textId="47A00531" w:rsidR="003E2AE3" w:rsidRPr="00BC6392" w:rsidRDefault="003E2AE3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Diawali dengan angka “0” (081311110194)</w:t>
            </w:r>
          </w:p>
        </w:tc>
        <w:tc>
          <w:tcPr>
            <w:tcW w:w="1293" w:type="dxa"/>
          </w:tcPr>
          <w:p w14:paraId="3A19BCE0" w14:textId="77777777" w:rsidR="003E2AE3" w:rsidRPr="00BC6392" w:rsidRDefault="003E2AE3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086FAD07" w14:textId="3DF9274A" w:rsidR="003E2AE3" w:rsidRPr="00BC6392" w:rsidRDefault="00867DC1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Hanya diisi dengan Nomor (Saat ini masih bisa diisi dengan Teks)</w:t>
            </w:r>
          </w:p>
        </w:tc>
      </w:tr>
      <w:tr w:rsidR="003E2AE3" w:rsidRPr="00BC6392" w14:paraId="0ED05061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F6FC0EE" w14:textId="3C52F68B" w:rsidR="003E2AE3" w:rsidRPr="00BC6392" w:rsidRDefault="003E2AE3" w:rsidP="003E2AE3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Nama Ibu Kandung</w:t>
            </w:r>
          </w:p>
        </w:tc>
        <w:tc>
          <w:tcPr>
            <w:tcW w:w="1275" w:type="dxa"/>
          </w:tcPr>
          <w:p w14:paraId="1D492C1A" w14:textId="7846DA03" w:rsidR="003E2AE3" w:rsidRPr="003E2AE3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A83B8B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1B2D996B" w14:textId="77777777" w:rsidR="003E2AE3" w:rsidRPr="00BC6392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293" w:type="dxa"/>
          </w:tcPr>
          <w:p w14:paraId="3F636BA6" w14:textId="77777777" w:rsidR="003E2AE3" w:rsidRPr="00BC6392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6425879C" w14:textId="77777777" w:rsidR="003E2AE3" w:rsidRPr="00BC6392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E2AE3" w:rsidRPr="00BC6392" w14:paraId="0E741883" w14:textId="77777777" w:rsidTr="00360E9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68A85182" w14:textId="7AA3FDA7" w:rsidR="003E2AE3" w:rsidRPr="00BC6392" w:rsidRDefault="003E2AE3" w:rsidP="003E2AE3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No. Hp Ibu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*</w:t>
            </w:r>
          </w:p>
        </w:tc>
        <w:tc>
          <w:tcPr>
            <w:tcW w:w="1275" w:type="dxa"/>
          </w:tcPr>
          <w:p w14:paraId="1C4BD1E1" w14:textId="7ABF1F5C" w:rsidR="003E2AE3" w:rsidRPr="003E2AE3" w:rsidRDefault="00867DC1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Nomor-</w:t>
            </w:r>
            <w:r w:rsidR="003E2AE3" w:rsidRPr="00A83B8B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23BF5C90" w14:textId="0BC882BF" w:rsidR="003E2AE3" w:rsidRPr="00BC6392" w:rsidRDefault="003E2AE3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Diawali dengan angka “0” (081311110194)</w:t>
            </w:r>
          </w:p>
        </w:tc>
        <w:tc>
          <w:tcPr>
            <w:tcW w:w="1293" w:type="dxa"/>
          </w:tcPr>
          <w:p w14:paraId="7F4EC026" w14:textId="77777777" w:rsidR="003E2AE3" w:rsidRPr="00BC6392" w:rsidRDefault="003E2AE3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0B2E68B8" w14:textId="77777777" w:rsidR="003E2AE3" w:rsidRPr="00BC6392" w:rsidRDefault="003E2AE3" w:rsidP="003E2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E2AE3" w:rsidRPr="00BC6392" w14:paraId="0C6B2343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6DD1FE0" w14:textId="615CB84D" w:rsidR="003E2AE3" w:rsidRPr="00BC6392" w:rsidRDefault="003E2AE3" w:rsidP="003E2AE3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Pekerjaan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Orangtua</w:t>
            </w:r>
            <w:proofErr w:type="spellEnd"/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/Wali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*</w:t>
            </w:r>
          </w:p>
        </w:tc>
        <w:tc>
          <w:tcPr>
            <w:tcW w:w="1275" w:type="dxa"/>
          </w:tcPr>
          <w:p w14:paraId="3C1C9663" w14:textId="0116E514" w:rsidR="003E2AE3" w:rsidRPr="003E2AE3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Box (</w:t>
            </w:r>
            <w:proofErr w:type="spellStart"/>
            <w:r w:rsidR="00CB3408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CB3408">
              <w:rPr>
                <w:rFonts w:ascii="Arial" w:hAnsi="Arial" w:cs="Arial"/>
                <w:sz w:val="16"/>
                <w:szCs w:val="16"/>
              </w:rPr>
              <w:instrText xml:space="preserve"> HYPERLINK "https://drive.google.com/file/d/180xOpAP2nc8BnUWNnVUUNC9PZnX8gdY9/view?usp=sharing" </w:instrText>
            </w:r>
            <w:r w:rsidR="00CB3408">
              <w:rPr>
                <w:rFonts w:ascii="Arial" w:hAnsi="Arial" w:cs="Arial"/>
                <w:sz w:val="16"/>
                <w:szCs w:val="16"/>
              </w:rPr>
            </w:r>
            <w:r w:rsidR="00CB3408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Pr="00CB3408">
              <w:rPr>
                <w:rStyle w:val="Hyperlink"/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CB3408">
              <w:rPr>
                <w:rStyle w:val="Hyperlink"/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CB3408">
              <w:rPr>
                <w:rStyle w:val="Hyperlink"/>
                <w:rFonts w:ascii="Arial" w:hAnsi="Arial" w:cs="Arial"/>
                <w:sz w:val="16"/>
                <w:szCs w:val="16"/>
              </w:rPr>
              <w:t>DataPekerjaan</w:t>
            </w:r>
            <w:proofErr w:type="spellEnd"/>
            <w:r w:rsidRPr="00CB3408">
              <w:rPr>
                <w:rStyle w:val="Hyperlink"/>
                <w:rFonts w:ascii="Arial" w:hAnsi="Arial" w:cs="Arial"/>
                <w:sz w:val="16"/>
                <w:szCs w:val="16"/>
              </w:rPr>
              <w:t xml:space="preserve"> Terlampir</w:t>
            </w:r>
            <w:r w:rsidR="00CB3408">
              <w:rPr>
                <w:rFonts w:ascii="Arial" w:hAnsi="Arial" w:cs="Arial"/>
                <w:sz w:val="16"/>
                <w:szCs w:val="16"/>
              </w:rPr>
              <w:fldChar w:fldCharType="end"/>
            </w:r>
            <w:r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3405" w:type="dxa"/>
          </w:tcPr>
          <w:p w14:paraId="2FC22EC7" w14:textId="44E9F9CC" w:rsidR="003E2AE3" w:rsidRPr="00BC6392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478967D4" w14:textId="77777777" w:rsidR="003E2AE3" w:rsidRPr="00BC6392" w:rsidRDefault="003E2AE3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7D60FA31" w14:textId="6392F7A2" w:rsidR="003E2AE3" w:rsidRPr="00BC6392" w:rsidRDefault="00867DC1" w:rsidP="003E2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Hanya diisi dengan Nomor (Saat ini masih bisa diisi dengan Teks)</w:t>
            </w:r>
          </w:p>
        </w:tc>
      </w:tr>
      <w:tr w:rsidR="00360E91" w:rsidRPr="00BC6392" w14:paraId="60F689EC" w14:textId="77777777" w:rsidTr="00360E9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6F0D389" w14:textId="13DD1401" w:rsidR="00360E91" w:rsidRDefault="00360E91" w:rsidP="00360E91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Alamat Lengkap *</w:t>
            </w:r>
          </w:p>
        </w:tc>
        <w:tc>
          <w:tcPr>
            <w:tcW w:w="1275" w:type="dxa"/>
          </w:tcPr>
          <w:p w14:paraId="2FEFF049" w14:textId="23552230" w:rsidR="00360E91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22E1F856" w14:textId="140D4B48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Alamat sesuai dengan KTP</w:t>
            </w:r>
          </w:p>
        </w:tc>
        <w:tc>
          <w:tcPr>
            <w:tcW w:w="1293" w:type="dxa"/>
          </w:tcPr>
          <w:p w14:paraId="5200D096" w14:textId="5D0DB357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044EE010" w14:textId="71A5F48F" w:rsidR="00360E91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360E91" w:rsidRPr="00BC6392" w14:paraId="65413A49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27529979" w14:textId="1265FB9B" w:rsidR="00360E91" w:rsidRPr="00BC6392" w:rsidRDefault="00360E91" w:rsidP="00360E91">
            <w:pPr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Provinsi</w:t>
            </w:r>
          </w:p>
        </w:tc>
        <w:tc>
          <w:tcPr>
            <w:tcW w:w="1275" w:type="dxa"/>
          </w:tcPr>
          <w:p w14:paraId="26D6742D" w14:textId="6D72312A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0C33A530" w14:textId="50D4F984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Provinsi sesuai dengan KTP</w:t>
            </w:r>
          </w:p>
        </w:tc>
        <w:tc>
          <w:tcPr>
            <w:tcW w:w="1293" w:type="dxa"/>
          </w:tcPr>
          <w:p w14:paraId="3454D6D0" w14:textId="15750E1A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35C1C221" w14:textId="77777777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60E91" w:rsidRPr="00BC6392" w14:paraId="260C7E42" w14:textId="77777777" w:rsidTr="00360E9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3CD72027" w14:textId="485475CE" w:rsidR="00360E91" w:rsidRPr="00BC6392" w:rsidRDefault="00360E91" w:rsidP="00360E91">
            <w:pPr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Kota / Kabupaten</w:t>
            </w:r>
          </w:p>
        </w:tc>
        <w:tc>
          <w:tcPr>
            <w:tcW w:w="1275" w:type="dxa"/>
          </w:tcPr>
          <w:p w14:paraId="23F9560E" w14:textId="6B3832C7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2F67216B" w14:textId="6600FF6A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Kota/Kabupaten sesuai dengan KTP</w:t>
            </w:r>
          </w:p>
        </w:tc>
        <w:tc>
          <w:tcPr>
            <w:tcW w:w="1293" w:type="dxa"/>
          </w:tcPr>
          <w:p w14:paraId="2279C08B" w14:textId="4F5380EA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33DC5097" w14:textId="51857111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Provinsi</w:t>
            </w:r>
          </w:p>
        </w:tc>
      </w:tr>
      <w:tr w:rsidR="00360E91" w:rsidRPr="00BC6392" w14:paraId="1F699BAF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5F27D3FF" w14:textId="318642B8" w:rsidR="00360E91" w:rsidRPr="00BC6392" w:rsidRDefault="00360E91" w:rsidP="00360E91">
            <w:pPr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Kecamatan</w:t>
            </w:r>
          </w:p>
        </w:tc>
        <w:tc>
          <w:tcPr>
            <w:tcW w:w="1275" w:type="dxa"/>
          </w:tcPr>
          <w:p w14:paraId="15FCCC9C" w14:textId="06BA64E3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1E424787" w14:textId="37BD1C5A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Kecamatan sesuai dengan KTP</w:t>
            </w:r>
          </w:p>
        </w:tc>
        <w:tc>
          <w:tcPr>
            <w:tcW w:w="1293" w:type="dxa"/>
          </w:tcPr>
          <w:p w14:paraId="6FBECB20" w14:textId="6CF571E6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0583769A" w14:textId="1F1F7027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Kota/Kab</w:t>
            </w:r>
          </w:p>
        </w:tc>
      </w:tr>
      <w:tr w:rsidR="00360E91" w:rsidRPr="00BC6392" w14:paraId="6FCE45F4" w14:textId="77777777" w:rsidTr="00360E9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98A9E9C" w14:textId="575E8B10" w:rsidR="00360E91" w:rsidRPr="00BC6392" w:rsidRDefault="00360E91" w:rsidP="00360E91">
            <w:pPr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Kelurahan/desa</w:t>
            </w:r>
          </w:p>
        </w:tc>
        <w:tc>
          <w:tcPr>
            <w:tcW w:w="1275" w:type="dxa"/>
          </w:tcPr>
          <w:p w14:paraId="75F37DAB" w14:textId="6109D487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1928EF67" w14:textId="512B3893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Kelurahan/Desa sesuai dengan KTP</w:t>
            </w:r>
          </w:p>
        </w:tc>
        <w:tc>
          <w:tcPr>
            <w:tcW w:w="1293" w:type="dxa"/>
          </w:tcPr>
          <w:p w14:paraId="5274F3A5" w14:textId="49E55DA9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6BB3E7BE" w14:textId="11E9B32A" w:rsidR="00360E91" w:rsidRPr="00BC6392" w:rsidRDefault="00360E91" w:rsidP="00360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Terintegrasi dengan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Kec</w:t>
            </w:r>
            <w:proofErr w:type="spellEnd"/>
          </w:p>
        </w:tc>
      </w:tr>
      <w:tr w:rsidR="00360E91" w:rsidRPr="00BC6392" w14:paraId="0845EE8E" w14:textId="77777777" w:rsidTr="0036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0181553" w14:textId="7DDD73FB" w:rsidR="00360E91" w:rsidRPr="00BC6392" w:rsidRDefault="00360E91" w:rsidP="00360E91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ode Pos*</w:t>
            </w:r>
          </w:p>
        </w:tc>
        <w:tc>
          <w:tcPr>
            <w:tcW w:w="1275" w:type="dxa"/>
          </w:tcPr>
          <w:p w14:paraId="06F6C47B" w14:textId="33B75F71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5 digit</w:t>
            </w:r>
          </w:p>
        </w:tc>
        <w:tc>
          <w:tcPr>
            <w:tcW w:w="3405" w:type="dxa"/>
          </w:tcPr>
          <w:p w14:paraId="43DC666B" w14:textId="10D37621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Cek </w:t>
            </w:r>
            <w:hyperlink r:id="rId25" w:history="1">
              <w:r w:rsidRPr="00936BCC">
                <w:rPr>
                  <w:rStyle w:val="Hyperlink"/>
                  <w:rFonts w:ascii="Arial" w:hAnsi="Arial" w:cs="Arial"/>
                  <w:sz w:val="16"/>
                  <w:szCs w:val="16"/>
                </w:rPr>
                <w:t>Kode Pos</w:t>
              </w:r>
            </w:hyperlink>
          </w:p>
        </w:tc>
        <w:tc>
          <w:tcPr>
            <w:tcW w:w="1293" w:type="dxa"/>
          </w:tcPr>
          <w:p w14:paraId="7951F880" w14:textId="6B3F2393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58B73A57" w14:textId="2B25B4AA" w:rsidR="00360E91" w:rsidRPr="00BC6392" w:rsidRDefault="00360E91" w:rsidP="00360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Di catatan ada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Hiperlink</w:t>
            </w:r>
            <w:proofErr w:type="spellEnd"/>
          </w:p>
        </w:tc>
      </w:tr>
    </w:tbl>
    <w:p w14:paraId="325A97E4" w14:textId="06E75010" w:rsidR="0074427E" w:rsidRDefault="00FD01FC" w:rsidP="0074427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B2A601" wp14:editId="6CD3DBA2">
                <wp:simplePos x="0" y="0"/>
                <wp:positionH relativeFrom="column">
                  <wp:posOffset>4995081</wp:posOffset>
                </wp:positionH>
                <wp:positionV relativeFrom="paragraph">
                  <wp:posOffset>187050</wp:posOffset>
                </wp:positionV>
                <wp:extent cx="1589964" cy="382138"/>
                <wp:effectExtent l="57150" t="38100" r="48895" b="75565"/>
                <wp:wrapNone/>
                <wp:docPr id="32" name="Persegi Panjang: Sudut Lengk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382138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E0E07" w14:textId="77777777" w:rsidR="00511432" w:rsidRPr="00FC2D12" w:rsidRDefault="00511432" w:rsidP="00FD01F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2D12">
                              <w:rPr>
                                <w:sz w:val="20"/>
                                <w:szCs w:val="20"/>
                              </w:rPr>
                              <w:t xml:space="preserve">Simpan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FC2D12">
                              <w:rPr>
                                <w:sz w:val="20"/>
                                <w:szCs w:val="20"/>
                              </w:rPr>
                              <w:t>an Lanjutkan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2A601" id="Persegi Panjang: Sudut Lengkung 32" o:spid="_x0000_s1030" style="position:absolute;margin-left:393.3pt;margin-top:14.75pt;width:125.2pt;height:3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" fillcolor="#277eab [3030]" stroked="f">
                <v:fill color2="#23719a [3174]" rotate="t" colors="0 #4e84a9;.5 #1e75a2;1 #14699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9E0E07" w14:textId="77777777" w:rsidR="00511432" w:rsidRPr="00FC2D12" w:rsidRDefault="00511432" w:rsidP="00FD01F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C2D12">
                        <w:rPr>
                          <w:sz w:val="20"/>
                          <w:szCs w:val="20"/>
                        </w:rPr>
                        <w:t xml:space="preserve">Simpan </w:t>
                      </w: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 w:rsidRPr="00FC2D12">
                        <w:rPr>
                          <w:sz w:val="20"/>
                          <w:szCs w:val="20"/>
                        </w:rPr>
                        <w:t>an Lanjutkan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E606C1" w14:textId="60E3314D" w:rsidR="00FD01FC" w:rsidRDefault="00FD01FC" w:rsidP="0074427E">
      <w:pPr>
        <w:rPr>
          <w:sz w:val="22"/>
          <w:szCs w:val="22"/>
        </w:rPr>
      </w:pPr>
    </w:p>
    <w:p w14:paraId="07C72FDC" w14:textId="77777777" w:rsidR="0074427E" w:rsidRDefault="0074427E" w:rsidP="0074427E">
      <w:pPr>
        <w:rPr>
          <w:sz w:val="22"/>
          <w:szCs w:val="22"/>
        </w:rPr>
      </w:pPr>
    </w:p>
    <w:p w14:paraId="02425FB4" w14:textId="77777777" w:rsidR="00FD01FC" w:rsidRDefault="00FD01FC" w:rsidP="00FD01FC">
      <w:pPr>
        <w:ind w:left="360"/>
        <w:rPr>
          <w:sz w:val="22"/>
          <w:szCs w:val="22"/>
        </w:rPr>
      </w:pPr>
      <w:r>
        <w:rPr>
          <w:sz w:val="22"/>
          <w:szCs w:val="22"/>
        </w:rPr>
        <w:t>Catatan:</w:t>
      </w:r>
    </w:p>
    <w:p w14:paraId="475E29DF" w14:textId="2EFA09BF" w:rsidR="00FD01FC" w:rsidRDefault="00FD01FC" w:rsidP="00FD01FC">
      <w:pPr>
        <w:pStyle w:val="DaftarParagraf"/>
        <w:numPr>
          <w:ilvl w:val="0"/>
          <w:numId w:val="17"/>
        </w:numPr>
        <w:rPr>
          <w:sz w:val="22"/>
          <w:szCs w:val="22"/>
        </w:rPr>
      </w:pPr>
      <w:r w:rsidRPr="0074427E">
        <w:rPr>
          <w:sz w:val="22"/>
          <w:szCs w:val="22"/>
        </w:rPr>
        <w:t>Pada saat sudah di Klik “Simpan dan Lanjutkan” Pastikan data sudah tersimpan</w:t>
      </w:r>
      <w:r>
        <w:rPr>
          <w:sz w:val="22"/>
          <w:szCs w:val="22"/>
        </w:rPr>
        <w:t xml:space="preserve"> sementara</w:t>
      </w:r>
      <w:r w:rsidRPr="0074427E">
        <w:rPr>
          <w:sz w:val="22"/>
          <w:szCs w:val="22"/>
        </w:rPr>
        <w:t>/</w:t>
      </w:r>
      <w:proofErr w:type="spellStart"/>
      <w:r w:rsidRPr="0074427E">
        <w:rPr>
          <w:sz w:val="22"/>
          <w:szCs w:val="22"/>
        </w:rPr>
        <w:t>terecovery</w:t>
      </w:r>
      <w:proofErr w:type="spellEnd"/>
      <w:r w:rsidRPr="0074427E">
        <w:rPr>
          <w:sz w:val="22"/>
          <w:szCs w:val="22"/>
        </w:rPr>
        <w:t xml:space="preserve"> dan langsung masuk ke halaman berikutnya (Data </w:t>
      </w:r>
      <w:r>
        <w:rPr>
          <w:sz w:val="22"/>
          <w:szCs w:val="22"/>
        </w:rPr>
        <w:t>Sekolah</w:t>
      </w:r>
      <w:r w:rsidRPr="0074427E">
        <w:rPr>
          <w:sz w:val="22"/>
          <w:szCs w:val="22"/>
        </w:rPr>
        <w:t xml:space="preserve">) </w:t>
      </w:r>
    </w:p>
    <w:p w14:paraId="027933AC" w14:textId="77777777" w:rsidR="00FD01FC" w:rsidRDefault="00FD01FC" w:rsidP="00FD01FC">
      <w:pPr>
        <w:pStyle w:val="DaftarParagraf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 xml:space="preserve">Pada </w:t>
      </w:r>
      <w:proofErr w:type="spellStart"/>
      <w:r>
        <w:rPr>
          <w:sz w:val="22"/>
          <w:szCs w:val="22"/>
        </w:rPr>
        <w:t>Form</w:t>
      </w:r>
      <w:proofErr w:type="spellEnd"/>
      <w:r>
        <w:rPr>
          <w:sz w:val="22"/>
          <w:szCs w:val="22"/>
        </w:rPr>
        <w:t xml:space="preserve"> Data halaman ini masih memungkinkan dapat di edit  oleh pendaftar dan dapat di simpan/</w:t>
      </w:r>
      <w:proofErr w:type="spellStart"/>
      <w:r>
        <w:rPr>
          <w:sz w:val="22"/>
          <w:szCs w:val="22"/>
        </w:rPr>
        <w:t>update</w:t>
      </w:r>
      <w:proofErr w:type="spellEnd"/>
      <w:r>
        <w:rPr>
          <w:sz w:val="22"/>
          <w:szCs w:val="22"/>
        </w:rPr>
        <w:t xml:space="preserve"> kembali</w:t>
      </w:r>
    </w:p>
    <w:p w14:paraId="6E13C3F0" w14:textId="7EC007ED" w:rsidR="0074427E" w:rsidRDefault="0074427E" w:rsidP="0074427E">
      <w:pPr>
        <w:rPr>
          <w:sz w:val="22"/>
          <w:szCs w:val="22"/>
        </w:rPr>
      </w:pPr>
    </w:p>
    <w:p w14:paraId="3AC968EA" w14:textId="4BD58813" w:rsidR="00076766" w:rsidRPr="00693169" w:rsidRDefault="00076766" w:rsidP="00076766">
      <w:pPr>
        <w:pStyle w:val="DaftarParagraf"/>
        <w:numPr>
          <w:ilvl w:val="0"/>
          <w:numId w:val="16"/>
        </w:numPr>
        <w:rPr>
          <w:b/>
          <w:bCs/>
          <w:sz w:val="22"/>
          <w:szCs w:val="22"/>
        </w:rPr>
      </w:pPr>
      <w:r w:rsidRPr="00693169">
        <w:rPr>
          <w:b/>
          <w:bCs/>
          <w:sz w:val="22"/>
          <w:szCs w:val="22"/>
        </w:rPr>
        <w:t>Data Sekolah</w:t>
      </w:r>
    </w:p>
    <w:tbl>
      <w:tblPr>
        <w:tblStyle w:val="TabelDaftar1Terang-Aksen1"/>
        <w:tblW w:w="10525" w:type="dxa"/>
        <w:tblLook w:val="04A0" w:firstRow="1" w:lastRow="0" w:firstColumn="1" w:lastColumn="0" w:noHBand="0" w:noVBand="1"/>
      </w:tblPr>
      <w:tblGrid>
        <w:gridCol w:w="1898"/>
        <w:gridCol w:w="1275"/>
        <w:gridCol w:w="3405"/>
        <w:gridCol w:w="1293"/>
        <w:gridCol w:w="2654"/>
      </w:tblGrid>
      <w:tr w:rsidR="00415F4A" w:rsidRPr="00BC6392" w14:paraId="091C02D5" w14:textId="77777777" w:rsidTr="00EC41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  <w:shd w:val="clear" w:color="auto" w:fill="0E113C" w:themeFill="text1"/>
            <w:vAlign w:val="center"/>
          </w:tcPr>
          <w:p w14:paraId="368A673F" w14:textId="77777777" w:rsidR="00415F4A" w:rsidRPr="00BC6392" w:rsidRDefault="00415F4A" w:rsidP="0069316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Nama Bidang</w:t>
            </w:r>
          </w:p>
        </w:tc>
        <w:tc>
          <w:tcPr>
            <w:tcW w:w="1275" w:type="dxa"/>
            <w:shd w:val="clear" w:color="auto" w:fill="0E113C" w:themeFill="text1"/>
            <w:vAlign w:val="center"/>
          </w:tcPr>
          <w:p w14:paraId="76A7A47D" w14:textId="77777777" w:rsidR="00415F4A" w:rsidRPr="00BC6392" w:rsidRDefault="00415F4A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Jumlah Karakter</w:t>
            </w:r>
          </w:p>
        </w:tc>
        <w:tc>
          <w:tcPr>
            <w:tcW w:w="3405" w:type="dxa"/>
            <w:shd w:val="clear" w:color="auto" w:fill="0E113C" w:themeFill="text1"/>
            <w:vAlign w:val="center"/>
          </w:tcPr>
          <w:p w14:paraId="185E4FFD" w14:textId="77777777" w:rsidR="00415F4A" w:rsidRPr="00BC6392" w:rsidRDefault="00415F4A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Catatan</w:t>
            </w:r>
          </w:p>
        </w:tc>
        <w:tc>
          <w:tcPr>
            <w:tcW w:w="1293" w:type="dxa"/>
            <w:shd w:val="clear" w:color="auto" w:fill="0E113C" w:themeFill="text1"/>
            <w:vAlign w:val="center"/>
          </w:tcPr>
          <w:p w14:paraId="752F6B0F" w14:textId="77777777" w:rsidR="00415F4A" w:rsidRPr="00BC6392" w:rsidRDefault="00415F4A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Status</w:t>
            </w:r>
          </w:p>
        </w:tc>
        <w:tc>
          <w:tcPr>
            <w:tcW w:w="2654" w:type="dxa"/>
            <w:shd w:val="clear" w:color="auto" w:fill="0E113C" w:themeFill="text1"/>
            <w:vAlign w:val="center"/>
          </w:tcPr>
          <w:p w14:paraId="372B0999" w14:textId="77777777" w:rsidR="00415F4A" w:rsidRPr="00BC6392" w:rsidRDefault="00415F4A" w:rsidP="006931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Revisian</w:t>
            </w:r>
            <w:proofErr w:type="spellEnd"/>
          </w:p>
        </w:tc>
      </w:tr>
      <w:tr w:rsidR="00D50CA8" w:rsidRPr="00BC6392" w14:paraId="5363EB2C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2A56D77" w14:textId="584E9370" w:rsidR="00D50CA8" w:rsidRPr="00BC6392" w:rsidRDefault="00D50CA8" w:rsidP="00D50CA8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NISN *</w:t>
            </w:r>
          </w:p>
        </w:tc>
        <w:tc>
          <w:tcPr>
            <w:tcW w:w="1275" w:type="dxa"/>
          </w:tcPr>
          <w:p w14:paraId="6F6517AA" w14:textId="597B2074" w:rsidR="00D50CA8" w:rsidRPr="00BC6392" w:rsidRDefault="00D50CA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10 digit</w:t>
            </w:r>
            <w:r>
              <w:rPr>
                <w:rFonts w:ascii="Arial" w:hAnsi="Arial" w:cs="Arial"/>
                <w:sz w:val="16"/>
                <w:szCs w:val="16"/>
              </w:rPr>
              <w:t xml:space="preserve"> (Sudah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Automotis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dari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Field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Buat Akun) </w:t>
            </w:r>
          </w:p>
        </w:tc>
        <w:tc>
          <w:tcPr>
            <w:tcW w:w="3405" w:type="dxa"/>
          </w:tcPr>
          <w:p w14:paraId="1449BFC2" w14:textId="6398EA24" w:rsidR="00D50CA8" w:rsidRPr="00BC6392" w:rsidRDefault="00D50CA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Dapat dilihat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disini</w:t>
            </w:r>
            <w:proofErr w:type="spellEnd"/>
          </w:p>
        </w:tc>
        <w:tc>
          <w:tcPr>
            <w:tcW w:w="1293" w:type="dxa"/>
          </w:tcPr>
          <w:p w14:paraId="6C4E37A3" w14:textId="63122979" w:rsidR="00D50CA8" w:rsidRPr="00BC6392" w:rsidRDefault="00D50CA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</w:t>
            </w:r>
          </w:p>
        </w:tc>
        <w:tc>
          <w:tcPr>
            <w:tcW w:w="2654" w:type="dxa"/>
          </w:tcPr>
          <w:p w14:paraId="0FB950F8" w14:textId="5D080042" w:rsidR="00D50CA8" w:rsidRPr="00BC6392" w:rsidRDefault="00D50CA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Di catatan ada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Hiperlink</w:t>
            </w:r>
            <w:proofErr w:type="spellEnd"/>
          </w:p>
        </w:tc>
      </w:tr>
      <w:tr w:rsidR="00D50CA8" w:rsidRPr="00BC6392" w14:paraId="63DDD68F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3B41CFDA" w14:textId="6203EED3" w:rsidR="00D50CA8" w:rsidRPr="00BC6392" w:rsidRDefault="00DB0C7F" w:rsidP="00D50CA8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Asal Sekolah *</w:t>
            </w:r>
          </w:p>
        </w:tc>
        <w:tc>
          <w:tcPr>
            <w:tcW w:w="1275" w:type="dxa"/>
          </w:tcPr>
          <w:p w14:paraId="66CFA201" w14:textId="596D586B" w:rsidR="00D50CA8" w:rsidRPr="003E2AE3" w:rsidRDefault="00DB0C7F" w:rsidP="00D50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Disesaikan</w:t>
            </w:r>
            <w:proofErr w:type="spellEnd"/>
          </w:p>
        </w:tc>
        <w:tc>
          <w:tcPr>
            <w:tcW w:w="3405" w:type="dxa"/>
          </w:tcPr>
          <w:p w14:paraId="4686E8F7" w14:textId="0ABBF2A1" w:rsidR="00D50CA8" w:rsidRPr="00BC6392" w:rsidRDefault="00DB0C7F" w:rsidP="00D50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Tulis Nama Asal Sekolah Secara  Lengkap dan Benar</w:t>
            </w:r>
          </w:p>
        </w:tc>
        <w:tc>
          <w:tcPr>
            <w:tcW w:w="1293" w:type="dxa"/>
          </w:tcPr>
          <w:p w14:paraId="40A41516" w14:textId="1775438C" w:rsidR="00D50CA8" w:rsidRPr="00BC6392" w:rsidRDefault="00E335CC" w:rsidP="00D50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</w:t>
            </w:r>
          </w:p>
        </w:tc>
        <w:tc>
          <w:tcPr>
            <w:tcW w:w="2654" w:type="dxa"/>
          </w:tcPr>
          <w:p w14:paraId="71C9C029" w14:textId="7ED1D1EB" w:rsidR="00D50CA8" w:rsidRPr="00BC6392" w:rsidRDefault="00D50CA8" w:rsidP="00D50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0CA8" w:rsidRPr="00BC6392" w14:paraId="2B4C5CB5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507D1AEB" w14:textId="023F2550" w:rsidR="00D50CA8" w:rsidRPr="00BC6392" w:rsidRDefault="00DB0C7F" w:rsidP="00D50CA8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Jenis Sekolah *</w:t>
            </w:r>
          </w:p>
        </w:tc>
        <w:tc>
          <w:tcPr>
            <w:tcW w:w="1275" w:type="dxa"/>
          </w:tcPr>
          <w:p w14:paraId="6A7E8395" w14:textId="1040AD08" w:rsidR="00D50CA8" w:rsidRPr="003E2AE3" w:rsidRDefault="00EC412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Box (</w:t>
            </w:r>
            <w:hyperlink r:id="rId26" w:history="1">
              <w:r w:rsidRPr="00EC4128">
                <w:rPr>
                  <w:rStyle w:val="Hyperlink"/>
                  <w:rFonts w:ascii="Arial" w:hAnsi="Arial" w:cs="Arial"/>
                  <w:sz w:val="16"/>
                  <w:szCs w:val="16"/>
                </w:rPr>
                <w:t>Terlampir</w:t>
              </w:r>
            </w:hyperlink>
            <w:r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3405" w:type="dxa"/>
          </w:tcPr>
          <w:p w14:paraId="128ADFA5" w14:textId="6CDC792C" w:rsidR="00D50CA8" w:rsidRPr="00BC6392" w:rsidRDefault="00DB0C7F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DB0C7F">
              <w:rPr>
                <w:rFonts w:ascii="Arial" w:hAnsi="Arial" w:cs="Arial"/>
                <w:sz w:val="16"/>
                <w:szCs w:val="16"/>
              </w:rPr>
              <w:t>Jenis sekolah Anda (SMA, SMK, atau MA)</w:t>
            </w:r>
          </w:p>
        </w:tc>
        <w:tc>
          <w:tcPr>
            <w:tcW w:w="1293" w:type="dxa"/>
          </w:tcPr>
          <w:p w14:paraId="74B281B9" w14:textId="5C768B06" w:rsidR="00D50CA8" w:rsidRPr="00BC6392" w:rsidRDefault="00EC412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</w:t>
            </w:r>
          </w:p>
        </w:tc>
        <w:tc>
          <w:tcPr>
            <w:tcW w:w="2654" w:type="dxa"/>
          </w:tcPr>
          <w:p w14:paraId="7F278CAA" w14:textId="5BA28F7F" w:rsidR="00D50CA8" w:rsidRPr="00BC6392" w:rsidRDefault="00EC4128" w:rsidP="00D50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Filed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Tambahan, Isinya:</w:t>
            </w:r>
            <w:r>
              <w:rPr>
                <w:rFonts w:ascii="Arial" w:hAnsi="Arial" w:cs="Arial"/>
                <w:sz w:val="16"/>
                <w:szCs w:val="16"/>
              </w:rPr>
              <w:br/>
              <w:t>SMA, SMK, MA, MA Kejuruan)</w:t>
            </w:r>
          </w:p>
        </w:tc>
      </w:tr>
      <w:tr w:rsidR="00936BCC" w:rsidRPr="00BC6392" w14:paraId="1EF4A26A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69BDC60E" w14:textId="2F1CD7EB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Alamat </w:t>
            </w: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Sekolah 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*</w:t>
            </w:r>
          </w:p>
        </w:tc>
        <w:tc>
          <w:tcPr>
            <w:tcW w:w="1275" w:type="dxa"/>
          </w:tcPr>
          <w:p w14:paraId="3064051E" w14:textId="547AD057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0825174F" w14:textId="6BFF72A6" w:rsidR="00936BCC" w:rsidRPr="00DB0C7F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Isi dengan Nama Jalan, Nomor, RT/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RW,dll</w:t>
            </w:r>
            <w:proofErr w:type="spellEnd"/>
          </w:p>
        </w:tc>
        <w:tc>
          <w:tcPr>
            <w:tcW w:w="1293" w:type="dxa"/>
          </w:tcPr>
          <w:p w14:paraId="11FBE926" w14:textId="7B4BAD0C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082C1A2B" w14:textId="213AAA82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936BCC" w:rsidRPr="00BC6392" w14:paraId="70CECA1B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410C7A7B" w14:textId="62AC0E86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Provinsi</w:t>
            </w:r>
          </w:p>
        </w:tc>
        <w:tc>
          <w:tcPr>
            <w:tcW w:w="1275" w:type="dxa"/>
          </w:tcPr>
          <w:p w14:paraId="16C39FFF" w14:textId="7DB60796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69DDAEE9" w14:textId="41DE2CD6" w:rsidR="00936BCC" w:rsidRPr="00DB0C7F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788C001A" w14:textId="0C963FE5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2DECCF05" w14:textId="77777777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36BCC" w:rsidRPr="00BC6392" w14:paraId="76D8BA21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68E9C7C4" w14:textId="7B1DF261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Kota / Kabupaten</w:t>
            </w:r>
          </w:p>
        </w:tc>
        <w:tc>
          <w:tcPr>
            <w:tcW w:w="1275" w:type="dxa"/>
          </w:tcPr>
          <w:p w14:paraId="6BA189CF" w14:textId="46E86A4D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2F30C1B6" w14:textId="036AE231" w:rsidR="00936BCC" w:rsidRPr="00DB0C7F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7C84322A" w14:textId="685506CE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7685674C" w14:textId="20F2F5F6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Provinsi</w:t>
            </w:r>
          </w:p>
        </w:tc>
      </w:tr>
      <w:tr w:rsidR="00936BCC" w:rsidRPr="00BC6392" w14:paraId="470C370C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5CCAB107" w14:textId="23D2B224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Kecamatan</w:t>
            </w:r>
          </w:p>
        </w:tc>
        <w:tc>
          <w:tcPr>
            <w:tcW w:w="1275" w:type="dxa"/>
          </w:tcPr>
          <w:p w14:paraId="66F64B35" w14:textId="6508C566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11B01F27" w14:textId="36741A1D" w:rsidR="00936BCC" w:rsidRPr="00DB0C7F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2CA7C80D" w14:textId="6DBDDC35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3BB26CFF" w14:textId="27B5E015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Terintegrasi dengan Kota/Kab</w:t>
            </w:r>
          </w:p>
        </w:tc>
      </w:tr>
      <w:tr w:rsidR="00936BCC" w:rsidRPr="00BC6392" w14:paraId="2F514C85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6A3608DA" w14:textId="07623ECE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Kelurahan/desa</w:t>
            </w:r>
          </w:p>
        </w:tc>
        <w:tc>
          <w:tcPr>
            <w:tcW w:w="1275" w:type="dxa"/>
          </w:tcPr>
          <w:p w14:paraId="35FE81A4" w14:textId="5F1008A6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 w:rsidRPr="00BC6392"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7FC04060" w14:textId="1F1A99BD" w:rsidR="00936BCC" w:rsidRPr="00DB0C7F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0D728DE0" w14:textId="079E408B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7EB98C88" w14:textId="5D1EBAC8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Terintegrasi dengan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Kec</w:t>
            </w:r>
            <w:proofErr w:type="spellEnd"/>
          </w:p>
        </w:tc>
      </w:tr>
      <w:tr w:rsidR="00936BCC" w:rsidRPr="00BC6392" w14:paraId="7E88DE9B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5FFADB0D" w14:textId="7EF083E3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K</w:t>
            </w:r>
            <w:r w:rsidRPr="00BC639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ode Pos*</w:t>
            </w:r>
          </w:p>
        </w:tc>
        <w:tc>
          <w:tcPr>
            <w:tcW w:w="1275" w:type="dxa"/>
          </w:tcPr>
          <w:p w14:paraId="35B258CA" w14:textId="6C00979E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5 digit</w:t>
            </w:r>
          </w:p>
        </w:tc>
        <w:tc>
          <w:tcPr>
            <w:tcW w:w="3405" w:type="dxa"/>
          </w:tcPr>
          <w:p w14:paraId="160519C6" w14:textId="3A55ADA8" w:rsidR="00936BCC" w:rsidRPr="00DB0C7F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Cek </w:t>
            </w:r>
            <w:hyperlink r:id="rId27" w:history="1">
              <w:r w:rsidRPr="00936BCC">
                <w:rPr>
                  <w:rStyle w:val="Hyperlink"/>
                  <w:rFonts w:ascii="Arial" w:hAnsi="Arial" w:cs="Arial"/>
                  <w:sz w:val="16"/>
                  <w:szCs w:val="16"/>
                </w:rPr>
                <w:t>Kode Pos</w:t>
              </w:r>
            </w:hyperlink>
          </w:p>
        </w:tc>
        <w:tc>
          <w:tcPr>
            <w:tcW w:w="1293" w:type="dxa"/>
          </w:tcPr>
          <w:p w14:paraId="5CBA72FB" w14:textId="4DF98EFC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Wajib Diisi</w:t>
            </w:r>
          </w:p>
        </w:tc>
        <w:tc>
          <w:tcPr>
            <w:tcW w:w="2654" w:type="dxa"/>
          </w:tcPr>
          <w:p w14:paraId="77D9EDE8" w14:textId="79EF3CD3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 xml:space="preserve">Di catatan ada </w:t>
            </w:r>
            <w:proofErr w:type="spellStart"/>
            <w:r w:rsidRPr="00BC6392">
              <w:rPr>
                <w:rFonts w:ascii="Arial" w:hAnsi="Arial" w:cs="Arial"/>
                <w:sz w:val="16"/>
                <w:szCs w:val="16"/>
              </w:rPr>
              <w:t>Hiperlink</w:t>
            </w:r>
            <w:proofErr w:type="spellEnd"/>
          </w:p>
        </w:tc>
      </w:tr>
      <w:tr w:rsidR="00936BCC" w:rsidRPr="00BC6392" w14:paraId="2A9F1E14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2B8D447A" w14:textId="2A4A6C00" w:rsidR="00936BCC" w:rsidRPr="00BC6392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lastRenderedPageBreak/>
              <w:t>Jurusan Sekolah  *</w:t>
            </w:r>
          </w:p>
        </w:tc>
        <w:tc>
          <w:tcPr>
            <w:tcW w:w="1275" w:type="dxa"/>
          </w:tcPr>
          <w:p w14:paraId="6588C30D" w14:textId="570D3FF4" w:rsidR="00936BCC" w:rsidRPr="003E2AE3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List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Box</w:t>
            </w:r>
          </w:p>
        </w:tc>
        <w:tc>
          <w:tcPr>
            <w:tcW w:w="3405" w:type="dxa"/>
          </w:tcPr>
          <w:p w14:paraId="4AAFB58B" w14:textId="5196FDA7" w:rsidR="00936BCC" w:rsidRPr="00BC6392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3A43C0">
              <w:rPr>
                <w:rFonts w:ascii="Arial" w:hAnsi="Arial" w:cs="Arial"/>
                <w:sz w:val="16"/>
                <w:szCs w:val="16"/>
              </w:rPr>
              <w:t>Jurusan sekolah Anda</w:t>
            </w:r>
          </w:p>
        </w:tc>
        <w:tc>
          <w:tcPr>
            <w:tcW w:w="1293" w:type="dxa"/>
          </w:tcPr>
          <w:p w14:paraId="51D47DF2" w14:textId="068CF1F5" w:rsidR="00936BCC" w:rsidRPr="00BC6392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</w:t>
            </w:r>
          </w:p>
        </w:tc>
        <w:tc>
          <w:tcPr>
            <w:tcW w:w="2654" w:type="dxa"/>
          </w:tcPr>
          <w:p w14:paraId="5FF08EB2" w14:textId="1A2776C0" w:rsidR="00936BCC" w:rsidRPr="00BC6392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Terintegrasi dengan data Jenis Sekolah</w:t>
            </w:r>
          </w:p>
        </w:tc>
      </w:tr>
      <w:tr w:rsidR="00936BCC" w:rsidRPr="00BC6392" w14:paraId="503E6416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3551AFD2" w14:textId="0CF17C0E" w:rsidR="00936BCC" w:rsidRPr="00BC6392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Tahun Lulusan *</w:t>
            </w:r>
          </w:p>
        </w:tc>
        <w:tc>
          <w:tcPr>
            <w:tcW w:w="1275" w:type="dxa"/>
          </w:tcPr>
          <w:p w14:paraId="19D2DADE" w14:textId="6EF43F81" w:rsidR="00936BCC" w:rsidRPr="003E2AE3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 Digit (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Number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3405" w:type="dxa"/>
          </w:tcPr>
          <w:p w14:paraId="49232661" w14:textId="77777777" w:rsidR="00936BCC" w:rsidRPr="00BC6392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93" w:type="dxa"/>
          </w:tcPr>
          <w:p w14:paraId="648425C3" w14:textId="356B216F" w:rsidR="00936BCC" w:rsidRPr="00BC6392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Wajib</w:t>
            </w:r>
          </w:p>
        </w:tc>
        <w:tc>
          <w:tcPr>
            <w:tcW w:w="2654" w:type="dxa"/>
          </w:tcPr>
          <w:p w14:paraId="3CA99177" w14:textId="6DEC437B" w:rsidR="00936BCC" w:rsidRPr="00BC6392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36BCC" w:rsidRPr="00BC6392" w14:paraId="20537D61" w14:textId="77777777" w:rsidTr="00EC412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6C6FC8DA" w14:textId="60556FB4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Nama Lengkap Guru BK</w:t>
            </w:r>
          </w:p>
        </w:tc>
        <w:tc>
          <w:tcPr>
            <w:tcW w:w="1275" w:type="dxa"/>
          </w:tcPr>
          <w:p w14:paraId="1779446A" w14:textId="769C0F07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Disesuaikan</w:t>
            </w:r>
          </w:p>
        </w:tc>
        <w:tc>
          <w:tcPr>
            <w:tcW w:w="3405" w:type="dxa"/>
          </w:tcPr>
          <w:p w14:paraId="22425BAB" w14:textId="482286C1" w:rsidR="00936BCC" w:rsidRPr="00BC6392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Nama Guru BK</w:t>
            </w:r>
          </w:p>
        </w:tc>
        <w:tc>
          <w:tcPr>
            <w:tcW w:w="1293" w:type="dxa"/>
          </w:tcPr>
          <w:p w14:paraId="66C37BB2" w14:textId="667854C6" w:rsidR="00936BCC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Tidak Wajib</w:t>
            </w:r>
          </w:p>
        </w:tc>
        <w:tc>
          <w:tcPr>
            <w:tcW w:w="2654" w:type="dxa"/>
          </w:tcPr>
          <w:p w14:paraId="746D4DED" w14:textId="77777777" w:rsidR="00936BCC" w:rsidRPr="00BC6392" w:rsidRDefault="00936BCC" w:rsidP="00936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36BCC" w:rsidRPr="00BC6392" w14:paraId="419DF36B" w14:textId="77777777" w:rsidTr="00EC4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8" w:type="dxa"/>
          </w:tcPr>
          <w:p w14:paraId="1A883272" w14:textId="1F8F1846" w:rsidR="00936BCC" w:rsidRDefault="00936BCC" w:rsidP="00936BCC">
            <w:pPr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No. HP</w:t>
            </w:r>
          </w:p>
        </w:tc>
        <w:tc>
          <w:tcPr>
            <w:tcW w:w="1275" w:type="dxa"/>
          </w:tcPr>
          <w:p w14:paraId="76041042" w14:textId="3A308F09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Nomor</w:t>
            </w:r>
          </w:p>
        </w:tc>
        <w:tc>
          <w:tcPr>
            <w:tcW w:w="3405" w:type="dxa"/>
          </w:tcPr>
          <w:p w14:paraId="14F0B3CF" w14:textId="584A0BC8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BC6392">
              <w:rPr>
                <w:rFonts w:ascii="Arial" w:hAnsi="Arial" w:cs="Arial"/>
                <w:sz w:val="16"/>
                <w:szCs w:val="16"/>
              </w:rPr>
              <w:t>Diawali dengan angka “0” (081311110194)</w:t>
            </w:r>
          </w:p>
        </w:tc>
        <w:tc>
          <w:tcPr>
            <w:tcW w:w="1293" w:type="dxa"/>
          </w:tcPr>
          <w:p w14:paraId="712EBB2D" w14:textId="051352B6" w:rsidR="00936BCC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Tidak Wajib</w:t>
            </w:r>
          </w:p>
        </w:tc>
        <w:tc>
          <w:tcPr>
            <w:tcW w:w="2654" w:type="dxa"/>
          </w:tcPr>
          <w:p w14:paraId="28CFA948" w14:textId="77777777" w:rsidR="00936BCC" w:rsidRPr="00BC6392" w:rsidRDefault="00936BCC" w:rsidP="00936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3E9514EA" w14:textId="397D233D" w:rsidR="00FD01FC" w:rsidRDefault="0070298C" w:rsidP="0074427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FC5890" wp14:editId="5366E913">
                <wp:simplePos x="0" y="0"/>
                <wp:positionH relativeFrom="column">
                  <wp:posOffset>5057775</wp:posOffset>
                </wp:positionH>
                <wp:positionV relativeFrom="paragraph">
                  <wp:posOffset>204470</wp:posOffset>
                </wp:positionV>
                <wp:extent cx="1589405" cy="381635"/>
                <wp:effectExtent l="57150" t="38100" r="48895" b="75565"/>
                <wp:wrapNone/>
                <wp:docPr id="33" name="Persegi Panjang: Sudut Lengk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8163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61ECA" w14:textId="77777777" w:rsidR="00511432" w:rsidRPr="00FC2D12" w:rsidRDefault="00511432" w:rsidP="007029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2D12">
                              <w:rPr>
                                <w:sz w:val="20"/>
                                <w:szCs w:val="20"/>
                              </w:rPr>
                              <w:t xml:space="preserve">Simpan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FC2D12">
                              <w:rPr>
                                <w:sz w:val="20"/>
                                <w:szCs w:val="20"/>
                              </w:rPr>
                              <w:t>an Lanjutkan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FC5890" id="Persegi Panjang: Sudut Lengkung 33" o:spid="_x0000_s1031" style="position:absolute;margin-left:398.25pt;margin-top:16.1pt;width:125.15pt;height:3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" fillcolor="#277eab [3030]" stroked="f">
                <v:fill color2="#23719a [3174]" rotate="t" colors="0 #4e84a9;.5 #1e75a2;1 #14699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2961ECA" w14:textId="77777777" w:rsidR="00511432" w:rsidRPr="00FC2D12" w:rsidRDefault="00511432" w:rsidP="007029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C2D12">
                        <w:rPr>
                          <w:sz w:val="20"/>
                          <w:szCs w:val="20"/>
                        </w:rPr>
                        <w:t xml:space="preserve">Simpan </w:t>
                      </w: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 w:rsidRPr="00FC2D12">
                        <w:rPr>
                          <w:sz w:val="20"/>
                          <w:szCs w:val="20"/>
                        </w:rPr>
                        <w:t>an Lanjutkan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E736683" w14:textId="298A4B72" w:rsidR="00D031E1" w:rsidRDefault="00D031E1" w:rsidP="0074427E">
      <w:pPr>
        <w:rPr>
          <w:sz w:val="22"/>
          <w:szCs w:val="22"/>
        </w:rPr>
      </w:pPr>
    </w:p>
    <w:p w14:paraId="684C89B9" w14:textId="4E9A156A" w:rsidR="00D031E1" w:rsidRDefault="00D031E1" w:rsidP="0074427E">
      <w:pPr>
        <w:rPr>
          <w:sz w:val="22"/>
          <w:szCs w:val="22"/>
        </w:rPr>
      </w:pPr>
    </w:p>
    <w:p w14:paraId="1F2A645F" w14:textId="31927652" w:rsidR="00D031E1" w:rsidRDefault="00D031E1" w:rsidP="0074427E">
      <w:pPr>
        <w:rPr>
          <w:sz w:val="22"/>
          <w:szCs w:val="22"/>
        </w:rPr>
      </w:pPr>
    </w:p>
    <w:p w14:paraId="57D0A1B2" w14:textId="5DD2EBDD" w:rsidR="00D031E1" w:rsidRDefault="00D031E1" w:rsidP="0074427E">
      <w:pPr>
        <w:rPr>
          <w:sz w:val="22"/>
          <w:szCs w:val="22"/>
        </w:rPr>
      </w:pPr>
    </w:p>
    <w:p w14:paraId="4683159E" w14:textId="77777777" w:rsidR="0070298C" w:rsidRDefault="0070298C" w:rsidP="0070298C">
      <w:pPr>
        <w:ind w:left="360"/>
        <w:rPr>
          <w:sz w:val="22"/>
          <w:szCs w:val="22"/>
        </w:rPr>
      </w:pPr>
      <w:r>
        <w:rPr>
          <w:sz w:val="22"/>
          <w:szCs w:val="22"/>
        </w:rPr>
        <w:t>Catatan:</w:t>
      </w:r>
    </w:p>
    <w:p w14:paraId="2DE1265E" w14:textId="24DD668E" w:rsidR="0070298C" w:rsidRDefault="0070298C" w:rsidP="0070298C">
      <w:pPr>
        <w:pStyle w:val="DaftarParagraf"/>
        <w:numPr>
          <w:ilvl w:val="0"/>
          <w:numId w:val="17"/>
        </w:numPr>
        <w:rPr>
          <w:sz w:val="22"/>
          <w:szCs w:val="22"/>
        </w:rPr>
      </w:pPr>
      <w:r w:rsidRPr="0074427E">
        <w:rPr>
          <w:sz w:val="22"/>
          <w:szCs w:val="22"/>
        </w:rPr>
        <w:t>Pada saat sudah di Klik “Simpan dan Lanjutkan” Pastikan data sudah tersimpan</w:t>
      </w:r>
      <w:r>
        <w:rPr>
          <w:sz w:val="22"/>
          <w:szCs w:val="22"/>
        </w:rPr>
        <w:t xml:space="preserve"> sementara</w:t>
      </w:r>
      <w:r w:rsidRPr="0074427E">
        <w:rPr>
          <w:sz w:val="22"/>
          <w:szCs w:val="22"/>
        </w:rPr>
        <w:t>/</w:t>
      </w:r>
      <w:proofErr w:type="spellStart"/>
      <w:r w:rsidRPr="0074427E">
        <w:rPr>
          <w:sz w:val="22"/>
          <w:szCs w:val="22"/>
        </w:rPr>
        <w:t>terecovery</w:t>
      </w:r>
      <w:proofErr w:type="spellEnd"/>
      <w:r w:rsidRPr="0074427E">
        <w:rPr>
          <w:sz w:val="22"/>
          <w:szCs w:val="22"/>
        </w:rPr>
        <w:t xml:space="preserve"> dan langsung masuk ke halaman berikutnya (</w:t>
      </w:r>
      <w:r w:rsidR="00BE6286">
        <w:rPr>
          <w:sz w:val="22"/>
          <w:szCs w:val="22"/>
        </w:rPr>
        <w:t>Unggah Persyaratan</w:t>
      </w:r>
      <w:r w:rsidRPr="0074427E">
        <w:rPr>
          <w:sz w:val="22"/>
          <w:szCs w:val="22"/>
        </w:rPr>
        <w:t xml:space="preserve">) </w:t>
      </w:r>
    </w:p>
    <w:p w14:paraId="3189A111" w14:textId="77777777" w:rsidR="0070298C" w:rsidRDefault="0070298C" w:rsidP="0070298C">
      <w:pPr>
        <w:pStyle w:val="DaftarParagraf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 xml:space="preserve">Pada </w:t>
      </w:r>
      <w:proofErr w:type="spellStart"/>
      <w:r>
        <w:rPr>
          <w:sz w:val="22"/>
          <w:szCs w:val="22"/>
        </w:rPr>
        <w:t>Form</w:t>
      </w:r>
      <w:proofErr w:type="spellEnd"/>
      <w:r>
        <w:rPr>
          <w:sz w:val="22"/>
          <w:szCs w:val="22"/>
        </w:rPr>
        <w:t xml:space="preserve"> Data halaman ini masih memungkinkan dapat di edit  oleh pendaftar dan dapat di simpan/</w:t>
      </w:r>
      <w:proofErr w:type="spellStart"/>
      <w:r>
        <w:rPr>
          <w:sz w:val="22"/>
          <w:szCs w:val="22"/>
        </w:rPr>
        <w:t>update</w:t>
      </w:r>
      <w:proofErr w:type="spellEnd"/>
      <w:r>
        <w:rPr>
          <w:sz w:val="22"/>
          <w:szCs w:val="22"/>
        </w:rPr>
        <w:t xml:space="preserve"> kembali</w:t>
      </w:r>
    </w:p>
    <w:p w14:paraId="713EA42F" w14:textId="73E27C51" w:rsidR="00D031E1" w:rsidRDefault="00D031E1" w:rsidP="0074427E">
      <w:pPr>
        <w:rPr>
          <w:sz w:val="22"/>
          <w:szCs w:val="22"/>
        </w:rPr>
      </w:pPr>
    </w:p>
    <w:p w14:paraId="52C829A2" w14:textId="63F20F94" w:rsidR="00BE6286" w:rsidRDefault="00BE6286" w:rsidP="0074427E">
      <w:pPr>
        <w:rPr>
          <w:sz w:val="22"/>
          <w:szCs w:val="22"/>
        </w:rPr>
      </w:pPr>
    </w:p>
    <w:p w14:paraId="185CA2DC" w14:textId="77777777" w:rsidR="00BE6286" w:rsidRDefault="00BE6286" w:rsidP="0074427E">
      <w:pPr>
        <w:rPr>
          <w:sz w:val="22"/>
          <w:szCs w:val="22"/>
        </w:rPr>
      </w:pPr>
    </w:p>
    <w:p w14:paraId="598ABA39" w14:textId="5EF6A40D" w:rsidR="00221CA6" w:rsidRDefault="00221CA6" w:rsidP="00221CA6">
      <w:pPr>
        <w:pStyle w:val="DaftarParagraf"/>
        <w:numPr>
          <w:ilvl w:val="0"/>
          <w:numId w:val="16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Unggah </w:t>
      </w:r>
      <w:proofErr w:type="spellStart"/>
      <w:r>
        <w:rPr>
          <w:b/>
          <w:bCs/>
          <w:sz w:val="22"/>
          <w:szCs w:val="22"/>
        </w:rPr>
        <w:t>Persayratan</w:t>
      </w:r>
      <w:proofErr w:type="spellEnd"/>
      <w:r>
        <w:rPr>
          <w:b/>
          <w:bCs/>
          <w:sz w:val="22"/>
          <w:szCs w:val="22"/>
        </w:rPr>
        <w:t>:</w:t>
      </w:r>
    </w:p>
    <w:p w14:paraId="7B1954BC" w14:textId="77777777" w:rsidR="00221CA6" w:rsidRDefault="00221CA6" w:rsidP="00221CA6">
      <w:pPr>
        <w:pStyle w:val="DaftarParagraf"/>
        <w:ind w:left="1440"/>
        <w:rPr>
          <w:b/>
          <w:bCs/>
          <w:sz w:val="22"/>
          <w:szCs w:val="22"/>
        </w:rPr>
      </w:pPr>
    </w:p>
    <w:p w14:paraId="37006F53" w14:textId="4E56A429" w:rsidR="00221CA6" w:rsidRDefault="00221CA6" w:rsidP="00221CA6">
      <w:pPr>
        <w:pStyle w:val="DaftarParagraf"/>
        <w:ind w:left="1440"/>
        <w:rPr>
          <w:sz w:val="22"/>
          <w:szCs w:val="22"/>
        </w:rPr>
      </w:pPr>
      <w:r w:rsidRPr="00221CA6">
        <w:rPr>
          <w:sz w:val="22"/>
          <w:szCs w:val="22"/>
        </w:rPr>
        <w:t xml:space="preserve">Unggah </w:t>
      </w:r>
      <w:proofErr w:type="spellStart"/>
      <w:r w:rsidRPr="00221CA6">
        <w:rPr>
          <w:sz w:val="22"/>
          <w:szCs w:val="22"/>
        </w:rPr>
        <w:t>File</w:t>
      </w:r>
      <w:proofErr w:type="spellEnd"/>
      <w:r w:rsidRPr="00221CA6">
        <w:rPr>
          <w:sz w:val="22"/>
          <w:szCs w:val="22"/>
        </w:rPr>
        <w:t xml:space="preserve"> </w:t>
      </w:r>
      <w:proofErr w:type="spellStart"/>
      <w:r w:rsidRPr="00221CA6">
        <w:rPr>
          <w:sz w:val="22"/>
          <w:szCs w:val="22"/>
        </w:rPr>
        <w:t>Persayratan</w:t>
      </w:r>
      <w:proofErr w:type="spellEnd"/>
      <w:r w:rsidRPr="00221CA6">
        <w:rPr>
          <w:sz w:val="22"/>
          <w:szCs w:val="22"/>
        </w:rPr>
        <w:t xml:space="preserve"> Sesuai dengan Jalur Pendaftaran</w:t>
      </w:r>
    </w:p>
    <w:p w14:paraId="6CE48F22" w14:textId="17540E2E" w:rsidR="00221CA6" w:rsidRDefault="00221CA6" w:rsidP="00221CA6">
      <w:pPr>
        <w:pStyle w:val="DaftarParagraf"/>
        <w:ind w:left="1440"/>
        <w:rPr>
          <w:sz w:val="22"/>
          <w:szCs w:val="22"/>
        </w:rPr>
      </w:pPr>
    </w:p>
    <w:p w14:paraId="0EB0B3E2" w14:textId="2BF1AF48" w:rsidR="00221CA6" w:rsidRDefault="00221CA6" w:rsidP="00221CA6">
      <w:pPr>
        <w:pStyle w:val="DaftarParagraf"/>
        <w:ind w:left="1440"/>
        <w:rPr>
          <w:sz w:val="22"/>
          <w:szCs w:val="22"/>
        </w:rPr>
      </w:pPr>
    </w:p>
    <w:tbl>
      <w:tblPr>
        <w:tblStyle w:val="KisiTabel"/>
        <w:tblW w:w="8995" w:type="dxa"/>
        <w:tblInd w:w="1440" w:type="dxa"/>
        <w:tblLook w:val="04A0" w:firstRow="1" w:lastRow="0" w:firstColumn="1" w:lastColumn="0" w:noHBand="0" w:noVBand="1"/>
      </w:tblPr>
      <w:tblGrid>
        <w:gridCol w:w="2072"/>
        <w:gridCol w:w="2121"/>
        <w:gridCol w:w="1382"/>
        <w:gridCol w:w="3420"/>
      </w:tblGrid>
      <w:tr w:rsidR="007E43B7" w14:paraId="709FF7A0" w14:textId="77777777" w:rsidTr="007E43B7">
        <w:tc>
          <w:tcPr>
            <w:tcW w:w="2072" w:type="dxa"/>
            <w:shd w:val="clear" w:color="auto" w:fill="0E113C" w:themeFill="text1"/>
            <w:vAlign w:val="center"/>
          </w:tcPr>
          <w:p w14:paraId="1B892B45" w14:textId="43AE7583" w:rsidR="00221CA6" w:rsidRPr="007E43B7" w:rsidRDefault="00221CA6" w:rsidP="00221CA6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Nama Jalur</w:t>
            </w:r>
          </w:p>
        </w:tc>
        <w:tc>
          <w:tcPr>
            <w:tcW w:w="2121" w:type="dxa"/>
            <w:shd w:val="clear" w:color="auto" w:fill="0E113C" w:themeFill="text1"/>
            <w:vAlign w:val="center"/>
          </w:tcPr>
          <w:p w14:paraId="784DBCDF" w14:textId="0128E3AD" w:rsidR="00221CA6" w:rsidRPr="007E43B7" w:rsidRDefault="00221CA6" w:rsidP="00221CA6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File</w:t>
            </w:r>
            <w:proofErr w:type="spellEnd"/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 xml:space="preserve"> Yang Di Unggah</w:t>
            </w:r>
          </w:p>
        </w:tc>
        <w:tc>
          <w:tcPr>
            <w:tcW w:w="1382" w:type="dxa"/>
            <w:shd w:val="clear" w:color="auto" w:fill="0E113C" w:themeFill="text1"/>
            <w:vAlign w:val="center"/>
          </w:tcPr>
          <w:p w14:paraId="5953A9CD" w14:textId="507D214B" w:rsidR="00221CA6" w:rsidRPr="007E43B7" w:rsidRDefault="00221CA6" w:rsidP="00221CA6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Format</w:t>
            </w:r>
          </w:p>
        </w:tc>
        <w:tc>
          <w:tcPr>
            <w:tcW w:w="3420" w:type="dxa"/>
            <w:shd w:val="clear" w:color="auto" w:fill="0E113C" w:themeFill="text1"/>
            <w:vAlign w:val="center"/>
          </w:tcPr>
          <w:p w14:paraId="79A601CC" w14:textId="40D78288" w:rsidR="00221CA6" w:rsidRPr="007E43B7" w:rsidRDefault="00221CA6" w:rsidP="00221CA6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Keterangan</w:t>
            </w:r>
          </w:p>
        </w:tc>
      </w:tr>
      <w:tr w:rsidR="003B6D88" w14:paraId="3BD57D94" w14:textId="77777777" w:rsidTr="003B6D88">
        <w:tc>
          <w:tcPr>
            <w:tcW w:w="2072" w:type="dxa"/>
            <w:shd w:val="clear" w:color="auto" w:fill="FFFFFF" w:themeFill="background1"/>
            <w:vAlign w:val="center"/>
          </w:tcPr>
          <w:p w14:paraId="70FEE8D7" w14:textId="77777777" w:rsidR="003B6D88" w:rsidRPr="007E43B7" w:rsidRDefault="003B6D88" w:rsidP="00221CA6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121" w:type="dxa"/>
            <w:shd w:val="clear" w:color="auto" w:fill="FFFFFF" w:themeFill="background1"/>
            <w:vAlign w:val="center"/>
          </w:tcPr>
          <w:p w14:paraId="7E376AA7" w14:textId="5630C139" w:rsidR="003B6D88" w:rsidRPr="003B6D88" w:rsidRDefault="003B6D88" w:rsidP="003B6D88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 w:rsidRPr="003B6D88">
              <w:rPr>
                <w:sz w:val="22"/>
                <w:szCs w:val="22"/>
              </w:rPr>
              <w:t>Field</w:t>
            </w:r>
            <w:proofErr w:type="spellEnd"/>
            <w:r w:rsidRPr="003B6D88">
              <w:rPr>
                <w:sz w:val="22"/>
                <w:szCs w:val="22"/>
              </w:rPr>
              <w:t xml:space="preserve"> Nilai Rapor </w:t>
            </w:r>
            <w:r>
              <w:rPr>
                <w:sz w:val="22"/>
                <w:szCs w:val="22"/>
              </w:rPr>
              <w:t xml:space="preserve">Matematika &amp; Bahasa Inggris dari </w:t>
            </w:r>
            <w:proofErr w:type="spellStart"/>
            <w:r>
              <w:rPr>
                <w:sz w:val="22"/>
                <w:szCs w:val="22"/>
              </w:rPr>
              <w:t>Sememster</w:t>
            </w:r>
            <w:proofErr w:type="spellEnd"/>
            <w:r>
              <w:rPr>
                <w:sz w:val="22"/>
                <w:szCs w:val="22"/>
              </w:rPr>
              <w:t xml:space="preserve"> 1 -4</w:t>
            </w:r>
          </w:p>
        </w:tc>
        <w:tc>
          <w:tcPr>
            <w:tcW w:w="1382" w:type="dxa"/>
            <w:shd w:val="clear" w:color="auto" w:fill="FFFFFF" w:themeFill="background1"/>
            <w:vAlign w:val="center"/>
          </w:tcPr>
          <w:p w14:paraId="2F037949" w14:textId="3E9CA884" w:rsidR="003B6D88" w:rsidRPr="003B6D88" w:rsidRDefault="003B6D88" w:rsidP="00221CA6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proofErr w:type="spellStart"/>
            <w:r w:rsidRPr="003B6D88">
              <w:rPr>
                <w:sz w:val="22"/>
                <w:szCs w:val="22"/>
              </w:rPr>
              <w:t>Number</w:t>
            </w:r>
            <w:proofErr w:type="spellEnd"/>
            <w:r w:rsidRPr="003B6D88">
              <w:rPr>
                <w:sz w:val="22"/>
                <w:szCs w:val="22"/>
              </w:rPr>
              <w:t xml:space="preserve"> </w:t>
            </w:r>
            <w:proofErr w:type="spellStart"/>
            <w:r w:rsidRPr="003B6D88">
              <w:rPr>
                <w:sz w:val="22"/>
                <w:szCs w:val="22"/>
              </w:rPr>
              <w:t>Range</w:t>
            </w:r>
            <w:proofErr w:type="spellEnd"/>
            <w:r w:rsidRPr="003B6D88">
              <w:rPr>
                <w:sz w:val="22"/>
                <w:szCs w:val="22"/>
              </w:rPr>
              <w:t xml:space="preserve">  0-100</w:t>
            </w:r>
          </w:p>
        </w:tc>
        <w:tc>
          <w:tcPr>
            <w:tcW w:w="3420" w:type="dxa"/>
            <w:shd w:val="clear" w:color="auto" w:fill="FFFFFF" w:themeFill="background1"/>
            <w:vAlign w:val="center"/>
          </w:tcPr>
          <w:p w14:paraId="3350BFA9" w14:textId="506A41DA" w:rsidR="003B6D88" w:rsidRPr="004B0311" w:rsidRDefault="003B6D88" w:rsidP="004B0311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 w:rsidRPr="004B0311">
              <w:rPr>
                <w:sz w:val="22"/>
                <w:szCs w:val="22"/>
              </w:rPr>
              <w:t>Field</w:t>
            </w:r>
            <w:proofErr w:type="spellEnd"/>
            <w:r w:rsidRPr="004B0311">
              <w:rPr>
                <w:sz w:val="22"/>
                <w:szCs w:val="22"/>
              </w:rPr>
              <w:t xml:space="preserve"> dibuat seperti </w:t>
            </w:r>
            <w:proofErr w:type="spellStart"/>
            <w:r w:rsidRPr="004B0311">
              <w:rPr>
                <w:sz w:val="22"/>
                <w:szCs w:val="22"/>
              </w:rPr>
              <w:t>sytem</w:t>
            </w:r>
            <w:proofErr w:type="spellEnd"/>
            <w:r w:rsidRPr="004B0311">
              <w:rPr>
                <w:sz w:val="22"/>
                <w:szCs w:val="22"/>
              </w:rPr>
              <w:t xml:space="preserve"> yang sudah berjalan</w:t>
            </w:r>
            <w:r w:rsidR="004B0311">
              <w:rPr>
                <w:sz w:val="22"/>
                <w:szCs w:val="22"/>
              </w:rPr>
              <w:t xml:space="preserve"> (Ada 8 kolom/</w:t>
            </w:r>
            <w:proofErr w:type="spellStart"/>
            <w:r w:rsidR="004B0311">
              <w:rPr>
                <w:sz w:val="22"/>
                <w:szCs w:val="22"/>
              </w:rPr>
              <w:t>filed</w:t>
            </w:r>
            <w:proofErr w:type="spellEnd"/>
            <w:r w:rsidR="004B0311">
              <w:rPr>
                <w:sz w:val="22"/>
                <w:szCs w:val="22"/>
              </w:rPr>
              <w:t>)</w:t>
            </w:r>
          </w:p>
        </w:tc>
      </w:tr>
      <w:tr w:rsidR="007E43B7" w14:paraId="5DC4BB3D" w14:textId="77777777" w:rsidTr="007E43B7">
        <w:tc>
          <w:tcPr>
            <w:tcW w:w="2072" w:type="dxa"/>
            <w:vMerge w:val="restart"/>
            <w:vAlign w:val="center"/>
          </w:tcPr>
          <w:p w14:paraId="19C58981" w14:textId="423CB1A6" w:rsidR="007E43B7" w:rsidRDefault="007E43B7" w:rsidP="007E43B7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Jalur Rapor (PMDK) *</w:t>
            </w:r>
          </w:p>
        </w:tc>
        <w:tc>
          <w:tcPr>
            <w:tcW w:w="2121" w:type="dxa"/>
          </w:tcPr>
          <w:p w14:paraId="4A38E6D0" w14:textId="6758B65D" w:rsidR="007E43B7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Photo</w:t>
            </w:r>
            <w:proofErr w:type="spellEnd"/>
            <w:r>
              <w:rPr>
                <w:sz w:val="22"/>
                <w:szCs w:val="22"/>
              </w:rPr>
              <w:t xml:space="preserve"> *</w:t>
            </w:r>
          </w:p>
        </w:tc>
        <w:tc>
          <w:tcPr>
            <w:tcW w:w="1382" w:type="dxa"/>
          </w:tcPr>
          <w:p w14:paraId="03FBA84F" w14:textId="79339A62" w:rsidR="007E43B7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</w:p>
        </w:tc>
        <w:tc>
          <w:tcPr>
            <w:tcW w:w="3420" w:type="dxa"/>
          </w:tcPr>
          <w:p w14:paraId="6512A48D" w14:textId="0C5C8889" w:rsidR="007E43B7" w:rsidRPr="00221CA6" w:rsidRDefault="007E43B7" w:rsidP="00221CA6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Gunakan Foto Formal, Foto 4 x 6 (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1mb</w:t>
            </w:r>
            <w:r w:rsidRPr="00221CA6">
              <w:rPr>
                <w:sz w:val="22"/>
                <w:szCs w:val="22"/>
              </w:rPr>
              <w:t>)</w:t>
            </w:r>
          </w:p>
          <w:p w14:paraId="6874A401" w14:textId="40AC22BF" w:rsidR="007E43B7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</w:p>
        </w:tc>
      </w:tr>
      <w:tr w:rsidR="007E43B7" w14:paraId="7D0D1FF2" w14:textId="77777777" w:rsidTr="007E43B7">
        <w:tc>
          <w:tcPr>
            <w:tcW w:w="2072" w:type="dxa"/>
            <w:vMerge/>
          </w:tcPr>
          <w:p w14:paraId="52C3B6D1" w14:textId="77777777" w:rsidR="007E43B7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394962B7" w14:textId="5C6FA323" w:rsidR="007E43B7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Rapor Semester 1 *</w:t>
            </w:r>
          </w:p>
        </w:tc>
        <w:tc>
          <w:tcPr>
            <w:tcW w:w="1382" w:type="dxa"/>
          </w:tcPr>
          <w:p w14:paraId="4F5CEACF" w14:textId="7588CD56" w:rsidR="007E43B7" w:rsidRPr="00221CA6" w:rsidRDefault="007E43B7" w:rsidP="00221CA6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65200695" w14:textId="70666155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Scan pada halaman Nilai (Wajib/Pengetahuan)</w:t>
            </w:r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3AA8E95B" w14:textId="65DDBF39" w:rsidR="007E43B7" w:rsidRPr="00221CA6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7E43B7" w14:paraId="69B1518B" w14:textId="77777777" w:rsidTr="007E43B7">
        <w:tc>
          <w:tcPr>
            <w:tcW w:w="2072" w:type="dxa"/>
            <w:vMerge/>
          </w:tcPr>
          <w:p w14:paraId="44EE4EC8" w14:textId="77777777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05512FB1" w14:textId="400E608C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Rapor Semester 2 *</w:t>
            </w:r>
          </w:p>
        </w:tc>
        <w:tc>
          <w:tcPr>
            <w:tcW w:w="1382" w:type="dxa"/>
          </w:tcPr>
          <w:p w14:paraId="169F5565" w14:textId="46393208" w:rsidR="007E43B7" w:rsidRPr="00221CA6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6341B4DF" w14:textId="77777777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Scan pada halaman Nilai (Wajib/Pengetahuan)</w:t>
            </w:r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799BD117" w14:textId="6AC4CCD0" w:rsidR="007E43B7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7E43B7" w14:paraId="4DE951AF" w14:textId="77777777" w:rsidTr="007E43B7">
        <w:tc>
          <w:tcPr>
            <w:tcW w:w="2072" w:type="dxa"/>
            <w:vMerge/>
          </w:tcPr>
          <w:p w14:paraId="11A0A174" w14:textId="77777777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5A5E95E9" w14:textId="023B9DEA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Rapor Semester 3 *</w:t>
            </w:r>
          </w:p>
        </w:tc>
        <w:tc>
          <w:tcPr>
            <w:tcW w:w="1382" w:type="dxa"/>
          </w:tcPr>
          <w:p w14:paraId="79AA0360" w14:textId="0B7FA0E6" w:rsidR="007E43B7" w:rsidRPr="00221CA6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5B929D8E" w14:textId="77777777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Scan pada halaman Nilai (Wajib/Pengetahuan)</w:t>
            </w:r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0A50841F" w14:textId="22B33930" w:rsidR="007E43B7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7E43B7" w14:paraId="448368D5" w14:textId="77777777" w:rsidTr="007E43B7">
        <w:tc>
          <w:tcPr>
            <w:tcW w:w="2072" w:type="dxa"/>
            <w:vMerge/>
          </w:tcPr>
          <w:p w14:paraId="30C8390F" w14:textId="77777777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0C41B2DE" w14:textId="770450D6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Rapor Semester 4 *</w:t>
            </w:r>
          </w:p>
        </w:tc>
        <w:tc>
          <w:tcPr>
            <w:tcW w:w="1382" w:type="dxa"/>
          </w:tcPr>
          <w:p w14:paraId="4F77ADE3" w14:textId="2E325D98" w:rsidR="007E43B7" w:rsidRPr="00221CA6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7F55D1EA" w14:textId="77777777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Scan pada halaman Nilai (Wajib/Pengetahuan)</w:t>
            </w:r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3D56C2FE" w14:textId="1A62EFAD" w:rsidR="007E43B7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7E43B7" w14:paraId="48FA0566" w14:textId="77777777" w:rsidTr="007E43B7">
        <w:tc>
          <w:tcPr>
            <w:tcW w:w="2072" w:type="dxa"/>
            <w:vMerge/>
          </w:tcPr>
          <w:p w14:paraId="726F2D7E" w14:textId="77777777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2E3128EB" w14:textId="019D2122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Surat Rekomendasi Jalur Rapor(PMDK)</w:t>
            </w:r>
          </w:p>
        </w:tc>
        <w:tc>
          <w:tcPr>
            <w:tcW w:w="1382" w:type="dxa"/>
          </w:tcPr>
          <w:p w14:paraId="2EFB99D0" w14:textId="0DD9FAD6" w:rsidR="007E43B7" w:rsidRPr="00221CA6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27708821" w14:textId="23F133DD" w:rsidR="007E43B7" w:rsidRDefault="007E43B7" w:rsidP="007E43B7">
            <w:pPr>
              <w:rPr>
                <w:i/>
                <w:iCs/>
                <w:color w:val="FF0000"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 xml:space="preserve">Surat Rekomendasi dapat menggunakan format dari Sekolah atau unduh </w:t>
            </w:r>
            <w:proofErr w:type="spellStart"/>
            <w:r w:rsidRPr="007E43B7">
              <w:rPr>
                <w:i/>
                <w:iCs/>
                <w:color w:val="FF0000"/>
                <w:sz w:val="22"/>
                <w:szCs w:val="22"/>
                <w:u w:val="single"/>
              </w:rPr>
              <w:t>disini</w:t>
            </w:r>
            <w:proofErr w:type="spellEnd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 xml:space="preserve"> → </w:t>
            </w:r>
            <w:proofErr w:type="spellStart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>link</w:t>
            </w:r>
            <w:proofErr w:type="spellEnd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 xml:space="preserve"> </w:t>
            </w:r>
            <w:proofErr w:type="spellStart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>nya</w:t>
            </w:r>
            <w:proofErr w:type="spellEnd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 xml:space="preserve"> </w:t>
            </w:r>
            <w:proofErr w:type="spellStart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>syusul</w:t>
            </w:r>
            <w:proofErr w:type="spellEnd"/>
            <w:r>
              <w:rPr>
                <w:i/>
                <w:iCs/>
                <w:color w:val="FF0000"/>
                <w:sz w:val="22"/>
                <w:szCs w:val="22"/>
                <w:u w:val="single"/>
              </w:rPr>
              <w:t xml:space="preserve"> ya a</w:t>
            </w:r>
          </w:p>
          <w:p w14:paraId="3C37F1C5" w14:textId="77777777" w:rsidR="007E43B7" w:rsidRDefault="007E43B7" w:rsidP="007E43B7">
            <w:pPr>
              <w:rPr>
                <w:sz w:val="22"/>
                <w:szCs w:val="22"/>
              </w:rPr>
            </w:pPr>
          </w:p>
          <w:p w14:paraId="4942D57A" w14:textId="77777777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05487D42" w14:textId="24048B07" w:rsidR="007E43B7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7E43B7" w14:paraId="4B99C99D" w14:textId="77777777" w:rsidTr="007E43B7">
        <w:tc>
          <w:tcPr>
            <w:tcW w:w="2072" w:type="dxa"/>
            <w:vMerge/>
          </w:tcPr>
          <w:p w14:paraId="2E97BAC1" w14:textId="77777777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0DE44E71" w14:textId="2667EF6A" w:rsidR="007E43B7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 w:rsidRPr="007E43B7">
              <w:rPr>
                <w:sz w:val="22"/>
                <w:szCs w:val="22"/>
              </w:rPr>
              <w:t>Upload</w:t>
            </w:r>
            <w:proofErr w:type="spellEnd"/>
            <w:r w:rsidRPr="007E43B7">
              <w:rPr>
                <w:sz w:val="22"/>
                <w:szCs w:val="22"/>
              </w:rPr>
              <w:t xml:space="preserve"> Scan Sertifikat Prestasi Olah Raga atau Seni (jika ada)</w:t>
            </w:r>
          </w:p>
        </w:tc>
        <w:tc>
          <w:tcPr>
            <w:tcW w:w="1382" w:type="dxa"/>
          </w:tcPr>
          <w:p w14:paraId="0AA1EDBE" w14:textId="7DFBE1E6" w:rsidR="007E43B7" w:rsidRPr="00221CA6" w:rsidRDefault="007E43B7" w:rsidP="007E43B7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61458B11" w14:textId="77777777" w:rsidR="007E43B7" w:rsidRPr="00221CA6" w:rsidRDefault="007E43B7" w:rsidP="007E43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012A3758" w14:textId="43F4F460" w:rsidR="007E43B7" w:rsidRDefault="007E43B7" w:rsidP="007E43B7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69230C" w14:paraId="7D27954A" w14:textId="77777777" w:rsidTr="009706F4">
        <w:tc>
          <w:tcPr>
            <w:tcW w:w="2072" w:type="dxa"/>
            <w:shd w:val="clear" w:color="auto" w:fill="D9D9D9" w:themeFill="background1" w:themeFillShade="D9"/>
          </w:tcPr>
          <w:p w14:paraId="45DE7D87" w14:textId="6B67CB70" w:rsidR="0069230C" w:rsidRDefault="0069230C" w:rsidP="0069230C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Jalur Reguler</w:t>
            </w:r>
          </w:p>
        </w:tc>
        <w:tc>
          <w:tcPr>
            <w:tcW w:w="2121" w:type="dxa"/>
            <w:shd w:val="clear" w:color="auto" w:fill="D9D9D9" w:themeFill="background1" w:themeFillShade="D9"/>
          </w:tcPr>
          <w:p w14:paraId="03828561" w14:textId="57E9334F" w:rsidR="0069230C" w:rsidRPr="007E43B7" w:rsidRDefault="0069230C" w:rsidP="0069230C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Photo</w:t>
            </w:r>
            <w:proofErr w:type="spellEnd"/>
            <w:r>
              <w:rPr>
                <w:sz w:val="22"/>
                <w:szCs w:val="22"/>
              </w:rPr>
              <w:t xml:space="preserve"> *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14:paraId="41438BD7" w14:textId="2862476D" w:rsidR="0069230C" w:rsidRPr="00221CA6" w:rsidRDefault="0069230C" w:rsidP="0069230C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5D5ADF63" w14:textId="77777777" w:rsidR="0069230C" w:rsidRPr="00221CA6" w:rsidRDefault="0069230C" w:rsidP="0069230C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Gunakan Foto Formal, Foto 4 x 6 (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1mb</w:t>
            </w:r>
            <w:r w:rsidRPr="00221CA6">
              <w:rPr>
                <w:sz w:val="22"/>
                <w:szCs w:val="22"/>
              </w:rPr>
              <w:t>)</w:t>
            </w:r>
          </w:p>
          <w:p w14:paraId="57589A62" w14:textId="404E8697" w:rsidR="0069230C" w:rsidRDefault="0069230C" w:rsidP="0069230C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</w:p>
        </w:tc>
      </w:tr>
      <w:tr w:rsidR="009D6330" w14:paraId="019D19F6" w14:textId="77777777" w:rsidTr="007E43B7">
        <w:tc>
          <w:tcPr>
            <w:tcW w:w="2072" w:type="dxa"/>
            <w:vMerge w:val="restart"/>
          </w:tcPr>
          <w:p w14:paraId="2062FE21" w14:textId="62917202" w:rsidR="009D6330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Jalur Undangan</w:t>
            </w:r>
          </w:p>
        </w:tc>
        <w:tc>
          <w:tcPr>
            <w:tcW w:w="2121" w:type="dxa"/>
          </w:tcPr>
          <w:p w14:paraId="10BC0205" w14:textId="4EB11C0C" w:rsidR="009D6330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Photo</w:t>
            </w:r>
            <w:proofErr w:type="spellEnd"/>
            <w:r>
              <w:rPr>
                <w:sz w:val="22"/>
                <w:szCs w:val="22"/>
              </w:rPr>
              <w:t xml:space="preserve"> *</w:t>
            </w:r>
          </w:p>
        </w:tc>
        <w:tc>
          <w:tcPr>
            <w:tcW w:w="1382" w:type="dxa"/>
          </w:tcPr>
          <w:p w14:paraId="17A63EFA" w14:textId="7B8DD87D" w:rsidR="009D6330" w:rsidRPr="00221CA6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</w:p>
        </w:tc>
        <w:tc>
          <w:tcPr>
            <w:tcW w:w="3420" w:type="dxa"/>
          </w:tcPr>
          <w:p w14:paraId="0BB73557" w14:textId="77777777" w:rsidR="009D6330" w:rsidRPr="00221CA6" w:rsidRDefault="009D6330" w:rsidP="0069230C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Gunakan Foto Formal, Foto 4 x 6 (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1mb</w:t>
            </w:r>
            <w:r w:rsidRPr="00221CA6">
              <w:rPr>
                <w:sz w:val="22"/>
                <w:szCs w:val="22"/>
              </w:rPr>
              <w:t>)</w:t>
            </w:r>
          </w:p>
          <w:p w14:paraId="5FCAC965" w14:textId="0E85FCE3" w:rsidR="009D6330" w:rsidRPr="00221CA6" w:rsidRDefault="009D6330" w:rsidP="0069230C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</w:p>
        </w:tc>
      </w:tr>
      <w:tr w:rsidR="009D6330" w14:paraId="44F2F832" w14:textId="77777777" w:rsidTr="007E43B7">
        <w:tc>
          <w:tcPr>
            <w:tcW w:w="2072" w:type="dxa"/>
            <w:vMerge/>
          </w:tcPr>
          <w:p w14:paraId="36E16C05" w14:textId="77777777" w:rsidR="009D6330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</w:tcPr>
          <w:p w14:paraId="00F9C5B3" w14:textId="2DD89487" w:rsidR="009D6330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Surat Undangan *</w:t>
            </w:r>
          </w:p>
        </w:tc>
        <w:tc>
          <w:tcPr>
            <w:tcW w:w="1382" w:type="dxa"/>
          </w:tcPr>
          <w:p w14:paraId="09221B41" w14:textId="608CAB5E" w:rsidR="009D6330" w:rsidRPr="00221CA6" w:rsidRDefault="009D6330" w:rsidP="0069230C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</w:tcPr>
          <w:p w14:paraId="0F972DB6" w14:textId="220783BA" w:rsidR="009D6330" w:rsidRDefault="009D6330" w:rsidP="0069230C">
            <w:pPr>
              <w:rPr>
                <w:i/>
                <w:iCs/>
                <w:color w:val="FF0000"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Surat Undangan yang di Scan cukup Halaman ke-1 (Depan)</w:t>
            </w:r>
          </w:p>
          <w:p w14:paraId="35C15C8F" w14:textId="77777777" w:rsidR="009D6330" w:rsidRDefault="009D6330" w:rsidP="0069230C">
            <w:pPr>
              <w:rPr>
                <w:sz w:val="22"/>
                <w:szCs w:val="22"/>
              </w:rPr>
            </w:pPr>
          </w:p>
          <w:p w14:paraId="5608B1B0" w14:textId="77777777" w:rsidR="009D6330" w:rsidRPr="00221CA6" w:rsidRDefault="009D6330" w:rsidP="0069230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7C7C3B11" w14:textId="2695A1AD" w:rsidR="009D6330" w:rsidRPr="00221CA6" w:rsidRDefault="009D6330" w:rsidP="0069230C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</w:tr>
      <w:tr w:rsidR="009706F4" w14:paraId="4B229CB5" w14:textId="77777777" w:rsidTr="009706F4">
        <w:tc>
          <w:tcPr>
            <w:tcW w:w="2072" w:type="dxa"/>
            <w:vMerge w:val="restart"/>
            <w:shd w:val="clear" w:color="auto" w:fill="D9D9D9" w:themeFill="background1" w:themeFillShade="D9"/>
          </w:tcPr>
          <w:p w14:paraId="00AF1E64" w14:textId="057A72C5" w:rsidR="009706F4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Jalur Mandiri</w:t>
            </w:r>
          </w:p>
        </w:tc>
        <w:tc>
          <w:tcPr>
            <w:tcW w:w="2121" w:type="dxa"/>
            <w:shd w:val="clear" w:color="auto" w:fill="D9D9D9" w:themeFill="background1" w:themeFillShade="D9"/>
          </w:tcPr>
          <w:p w14:paraId="592D8CE3" w14:textId="6FACFEF6" w:rsidR="009706F4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Photo</w:t>
            </w:r>
            <w:proofErr w:type="spellEnd"/>
            <w:r>
              <w:rPr>
                <w:sz w:val="22"/>
                <w:szCs w:val="22"/>
              </w:rPr>
              <w:t xml:space="preserve"> *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14:paraId="4382C0E6" w14:textId="5ABE103D" w:rsidR="009706F4" w:rsidRPr="00221CA6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881CB27" w14:textId="77777777" w:rsidR="009706F4" w:rsidRPr="00221CA6" w:rsidRDefault="009706F4" w:rsidP="009D6330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Gunakan Foto Formal, Foto 4 x 6 (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1mb</w:t>
            </w:r>
            <w:r w:rsidRPr="00221CA6">
              <w:rPr>
                <w:sz w:val="22"/>
                <w:szCs w:val="22"/>
              </w:rPr>
              <w:t>)</w:t>
            </w:r>
          </w:p>
          <w:p w14:paraId="0A2F1418" w14:textId="365B6C96" w:rsidR="009706F4" w:rsidRDefault="009706F4" w:rsidP="009D6330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</w:p>
        </w:tc>
      </w:tr>
      <w:tr w:rsidR="009706F4" w14:paraId="0D5B55D2" w14:textId="77777777" w:rsidTr="009706F4">
        <w:tc>
          <w:tcPr>
            <w:tcW w:w="2072" w:type="dxa"/>
            <w:vMerge/>
            <w:shd w:val="clear" w:color="auto" w:fill="D9D9D9" w:themeFill="background1" w:themeFillShade="D9"/>
          </w:tcPr>
          <w:p w14:paraId="555B5407" w14:textId="77777777" w:rsidR="009706F4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</w:p>
        </w:tc>
        <w:tc>
          <w:tcPr>
            <w:tcW w:w="2121" w:type="dxa"/>
            <w:shd w:val="clear" w:color="auto" w:fill="D9D9D9" w:themeFill="background1" w:themeFillShade="D9"/>
          </w:tcPr>
          <w:p w14:paraId="2BB372A0" w14:textId="4B153EAC" w:rsidR="009706F4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Scan SKL/Ijazah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14:paraId="1E41350D" w14:textId="17C59734" w:rsidR="009706F4" w:rsidRPr="00221CA6" w:rsidRDefault="009706F4" w:rsidP="009D6330">
            <w:pPr>
              <w:pStyle w:val="DaftarParagraf"/>
              <w:ind w:left="0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69CEDCB" w14:textId="2FEC5F3B" w:rsidR="009706F4" w:rsidRPr="00221CA6" w:rsidRDefault="009706F4" w:rsidP="009D6330">
            <w:pPr>
              <w:rPr>
                <w:sz w:val="22"/>
                <w:szCs w:val="22"/>
              </w:rPr>
            </w:pPr>
          </w:p>
        </w:tc>
      </w:tr>
      <w:tr w:rsidR="009706F4" w14:paraId="7389058F" w14:textId="77777777" w:rsidTr="009706F4">
        <w:trPr>
          <w:trHeight w:val="503"/>
        </w:trPr>
        <w:tc>
          <w:tcPr>
            <w:tcW w:w="2072" w:type="dxa"/>
            <w:shd w:val="clear" w:color="auto" w:fill="auto"/>
            <w:vAlign w:val="center"/>
          </w:tcPr>
          <w:p w14:paraId="150137B0" w14:textId="519EE321" w:rsidR="009706F4" w:rsidRDefault="009706F4" w:rsidP="009706F4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Jalur Beasiswa</w:t>
            </w:r>
          </w:p>
        </w:tc>
        <w:tc>
          <w:tcPr>
            <w:tcW w:w="6923" w:type="dxa"/>
            <w:gridSpan w:val="3"/>
            <w:shd w:val="clear" w:color="auto" w:fill="auto"/>
            <w:vAlign w:val="center"/>
          </w:tcPr>
          <w:p w14:paraId="5D111615" w14:textId="5990FD85" w:rsidR="009706F4" w:rsidRPr="00221CA6" w:rsidRDefault="009706F4" w:rsidP="009706F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(Menyusul karena sesuai kebijakan yang berlaku di saat itu)</w:t>
            </w:r>
          </w:p>
        </w:tc>
      </w:tr>
    </w:tbl>
    <w:p w14:paraId="71DE3040" w14:textId="77777777" w:rsidR="00221CA6" w:rsidRPr="00221CA6" w:rsidRDefault="00221CA6" w:rsidP="00221CA6">
      <w:pPr>
        <w:pStyle w:val="DaftarParagraf"/>
        <w:ind w:left="1440"/>
        <w:rPr>
          <w:sz w:val="22"/>
          <w:szCs w:val="22"/>
        </w:rPr>
      </w:pPr>
    </w:p>
    <w:p w14:paraId="1257D36C" w14:textId="77777777" w:rsidR="00221CA6" w:rsidRPr="00221CA6" w:rsidRDefault="00221CA6" w:rsidP="00221CA6">
      <w:pPr>
        <w:pStyle w:val="DaftarParagraf"/>
        <w:ind w:left="1440"/>
        <w:rPr>
          <w:b/>
          <w:bCs/>
          <w:sz w:val="22"/>
          <w:szCs w:val="22"/>
        </w:rPr>
      </w:pPr>
    </w:p>
    <w:p w14:paraId="71E7DD87" w14:textId="71A4145D" w:rsidR="00DB4D63" w:rsidRDefault="00201301" w:rsidP="00201301">
      <w:pPr>
        <w:pStyle w:val="DaftarParagraf"/>
        <w:numPr>
          <w:ilvl w:val="0"/>
          <w:numId w:val="16"/>
        </w:numPr>
        <w:rPr>
          <w:b/>
          <w:bCs/>
          <w:sz w:val="22"/>
          <w:szCs w:val="22"/>
        </w:rPr>
      </w:pPr>
      <w:r w:rsidRPr="00201301">
        <w:rPr>
          <w:b/>
          <w:bCs/>
          <w:sz w:val="22"/>
          <w:szCs w:val="22"/>
        </w:rPr>
        <w:t>Kuesioner</w:t>
      </w:r>
    </w:p>
    <w:p w14:paraId="3EAE35C9" w14:textId="3C523F8E" w:rsidR="00201301" w:rsidRDefault="00201301" w:rsidP="00201301">
      <w:pPr>
        <w:pStyle w:val="DaftarParagraf"/>
        <w:ind w:left="1440"/>
        <w:rPr>
          <w:b/>
          <w:bCs/>
          <w:sz w:val="22"/>
          <w:szCs w:val="22"/>
        </w:rPr>
      </w:pPr>
    </w:p>
    <w:p w14:paraId="3A5CF4C4" w14:textId="060D8EDD" w:rsidR="00201301" w:rsidRDefault="00201301" w:rsidP="00201301">
      <w:pPr>
        <w:pStyle w:val="DaftarParagraf"/>
        <w:ind w:left="1440"/>
        <w:rPr>
          <w:sz w:val="22"/>
          <w:szCs w:val="22"/>
        </w:rPr>
      </w:pPr>
      <w:r w:rsidRPr="00201301">
        <w:rPr>
          <w:sz w:val="22"/>
          <w:szCs w:val="22"/>
        </w:rPr>
        <w:t xml:space="preserve">Kuesioner ini berupa </w:t>
      </w:r>
      <w:proofErr w:type="spellStart"/>
      <w:r w:rsidRPr="00201301">
        <w:rPr>
          <w:sz w:val="22"/>
          <w:szCs w:val="22"/>
        </w:rPr>
        <w:t>Form</w:t>
      </w:r>
      <w:proofErr w:type="spellEnd"/>
      <w:r w:rsidRPr="00201301">
        <w:rPr>
          <w:sz w:val="22"/>
          <w:szCs w:val="22"/>
        </w:rPr>
        <w:t xml:space="preserve"> Isian dengan </w:t>
      </w:r>
      <w:proofErr w:type="spellStart"/>
      <w:r w:rsidRPr="00201301">
        <w:rPr>
          <w:sz w:val="22"/>
          <w:szCs w:val="22"/>
        </w:rPr>
        <w:t>Field</w:t>
      </w:r>
      <w:proofErr w:type="spellEnd"/>
      <w:r w:rsidRPr="00201301">
        <w:rPr>
          <w:sz w:val="22"/>
          <w:szCs w:val="22"/>
        </w:rPr>
        <w:t xml:space="preserve"> Perta</w:t>
      </w:r>
      <w:r>
        <w:rPr>
          <w:sz w:val="22"/>
          <w:szCs w:val="22"/>
        </w:rPr>
        <w:t>nyaan</w:t>
      </w:r>
      <w:r w:rsidRPr="00201301">
        <w:rPr>
          <w:sz w:val="22"/>
          <w:szCs w:val="22"/>
        </w:rPr>
        <w:t xml:space="preserve"> </w:t>
      </w:r>
      <w:hyperlink r:id="rId28" w:history="1">
        <w:r w:rsidRPr="00201301">
          <w:rPr>
            <w:rStyle w:val="Hyperlink"/>
            <w:sz w:val="22"/>
            <w:szCs w:val="22"/>
          </w:rPr>
          <w:t>Terlampir</w:t>
        </w:r>
      </w:hyperlink>
    </w:p>
    <w:p w14:paraId="512E788B" w14:textId="2F8D1851" w:rsidR="00C079E5" w:rsidRDefault="00C079E5" w:rsidP="00201301">
      <w:pPr>
        <w:pStyle w:val="DaftarParagraf"/>
        <w:ind w:left="1440"/>
        <w:rPr>
          <w:sz w:val="22"/>
          <w:szCs w:val="22"/>
        </w:rPr>
      </w:pPr>
    </w:p>
    <w:p w14:paraId="52EAB3C4" w14:textId="10FF45F7" w:rsidR="007B65BE" w:rsidRDefault="007B65BE" w:rsidP="00201301">
      <w:pPr>
        <w:pStyle w:val="DaftarParagraf"/>
        <w:ind w:left="1440"/>
        <w:rPr>
          <w:sz w:val="22"/>
          <w:szCs w:val="22"/>
        </w:rPr>
      </w:pPr>
    </w:p>
    <w:p w14:paraId="2775A1E0" w14:textId="52A94C9F" w:rsidR="007B65BE" w:rsidRDefault="007B65BE" w:rsidP="007B65BE">
      <w:pPr>
        <w:pStyle w:val="DaftarParagraf"/>
        <w:ind w:left="1440"/>
        <w:rPr>
          <w:b/>
          <w:bCs/>
          <w:color w:val="FF0000"/>
        </w:rPr>
      </w:pPr>
      <w:r w:rsidRPr="00C079E5">
        <w:rPr>
          <w:b/>
          <w:bCs/>
          <w:color w:val="FF0000"/>
        </w:rPr>
        <w:t xml:space="preserve">Lampiran </w:t>
      </w:r>
      <w:r>
        <w:rPr>
          <w:b/>
          <w:bCs/>
          <w:color w:val="FF0000"/>
        </w:rPr>
        <w:t>5</w:t>
      </w:r>
      <w:r w:rsidRPr="00C079E5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– </w:t>
      </w:r>
      <w:r>
        <w:rPr>
          <w:b/>
          <w:bCs/>
          <w:color w:val="FF0000"/>
        </w:rPr>
        <w:t>Revisi “Menu Cek Kelulusan</w:t>
      </w:r>
      <w:r>
        <w:rPr>
          <w:b/>
          <w:bCs/>
          <w:color w:val="FF0000"/>
        </w:rPr>
        <w:t>”</w:t>
      </w:r>
    </w:p>
    <w:p w14:paraId="43ED5B82" w14:textId="607B685B" w:rsidR="00C15B74" w:rsidRPr="00C15B74" w:rsidRDefault="00C15B74" w:rsidP="007B65BE">
      <w:pPr>
        <w:pStyle w:val="DaftarParagraf"/>
        <w:ind w:left="1440"/>
        <w:rPr>
          <w:color w:val="FF0000"/>
        </w:rPr>
      </w:pPr>
      <w:hyperlink r:id="rId29" w:history="1">
        <w:r w:rsidRPr="00C15B74">
          <w:rPr>
            <w:rStyle w:val="Hyperlink"/>
          </w:rPr>
          <w:t>https://drive.google.com/file/d/1-D-HfYxDIqQxkjiXBxjQ3C4QlSNDczbw/view?usp=sharing</w:t>
        </w:r>
      </w:hyperlink>
      <w:r w:rsidRPr="00C15B74">
        <w:rPr>
          <w:color w:val="FF0000"/>
        </w:rPr>
        <w:t xml:space="preserve"> </w:t>
      </w:r>
    </w:p>
    <w:p w14:paraId="08C85EAF" w14:textId="09E526E9" w:rsidR="007B65BE" w:rsidRDefault="007B65BE" w:rsidP="007B65BE">
      <w:pPr>
        <w:pStyle w:val="DaftarParagraf"/>
        <w:ind w:left="1440"/>
        <w:rPr>
          <w:b/>
          <w:bCs/>
          <w:color w:val="FF0000"/>
        </w:rPr>
      </w:pPr>
    </w:p>
    <w:p w14:paraId="37126920" w14:textId="77777777" w:rsidR="007B65BE" w:rsidRDefault="007B65BE" w:rsidP="007B65BE">
      <w:pPr>
        <w:pStyle w:val="DaftarParagraf"/>
        <w:ind w:left="1440"/>
        <w:rPr>
          <w:b/>
          <w:bCs/>
          <w:color w:val="FF0000"/>
        </w:rPr>
      </w:pPr>
    </w:p>
    <w:p w14:paraId="2C2BCD74" w14:textId="77777777" w:rsidR="007B65BE" w:rsidRDefault="007B65BE" w:rsidP="00201301">
      <w:pPr>
        <w:pStyle w:val="DaftarParagraf"/>
        <w:ind w:left="1440"/>
        <w:rPr>
          <w:sz w:val="22"/>
          <w:szCs w:val="22"/>
        </w:rPr>
      </w:pPr>
    </w:p>
    <w:p w14:paraId="0CF8A37E" w14:textId="4E5D25E9" w:rsidR="00C079E5" w:rsidRDefault="00C079E5" w:rsidP="00201301">
      <w:pPr>
        <w:pStyle w:val="DaftarParagraf"/>
        <w:ind w:left="1440"/>
        <w:rPr>
          <w:sz w:val="22"/>
          <w:szCs w:val="22"/>
        </w:rPr>
      </w:pPr>
    </w:p>
    <w:p w14:paraId="6684485D" w14:textId="7BD90720" w:rsidR="00131DA7" w:rsidRDefault="00131DA7" w:rsidP="00201301">
      <w:pPr>
        <w:pStyle w:val="DaftarParagraf"/>
        <w:ind w:left="1440"/>
        <w:rPr>
          <w:sz w:val="22"/>
          <w:szCs w:val="22"/>
        </w:rPr>
      </w:pPr>
    </w:p>
    <w:p w14:paraId="4FF353AE" w14:textId="44DE1A32" w:rsidR="00131DA7" w:rsidRDefault="00131DA7" w:rsidP="00201301">
      <w:pPr>
        <w:pStyle w:val="DaftarParagraf"/>
        <w:ind w:left="1440"/>
        <w:rPr>
          <w:sz w:val="22"/>
          <w:szCs w:val="22"/>
        </w:rPr>
      </w:pPr>
    </w:p>
    <w:p w14:paraId="179FBDCB" w14:textId="6640CF1D" w:rsidR="00131DA7" w:rsidRDefault="00131DA7" w:rsidP="00201301">
      <w:pPr>
        <w:pStyle w:val="DaftarParagraf"/>
        <w:ind w:left="1440"/>
        <w:rPr>
          <w:sz w:val="22"/>
          <w:szCs w:val="22"/>
        </w:rPr>
      </w:pPr>
    </w:p>
    <w:p w14:paraId="5F56787B" w14:textId="77777777" w:rsidR="00131DA7" w:rsidRDefault="00131DA7" w:rsidP="00201301">
      <w:pPr>
        <w:pStyle w:val="DaftarParagraf"/>
        <w:ind w:left="1440"/>
        <w:rPr>
          <w:sz w:val="22"/>
          <w:szCs w:val="22"/>
        </w:rPr>
      </w:pPr>
    </w:p>
    <w:p w14:paraId="23D5B517" w14:textId="4E5F4B57" w:rsidR="00C079E5" w:rsidRDefault="00C079E5" w:rsidP="00201301">
      <w:pPr>
        <w:pStyle w:val="DaftarParagraf"/>
        <w:ind w:left="1440"/>
        <w:rPr>
          <w:b/>
          <w:bCs/>
          <w:color w:val="FF0000"/>
        </w:rPr>
      </w:pPr>
      <w:r w:rsidRPr="00C079E5">
        <w:rPr>
          <w:b/>
          <w:bCs/>
          <w:color w:val="FF0000"/>
        </w:rPr>
        <w:lastRenderedPageBreak/>
        <w:t xml:space="preserve">Lampiran 6 </w:t>
      </w:r>
      <w:r w:rsidR="003602A2">
        <w:rPr>
          <w:b/>
          <w:bCs/>
          <w:color w:val="FF0000"/>
        </w:rPr>
        <w:t>– Menu Tambahan “Metode Pembayaran”</w:t>
      </w:r>
    </w:p>
    <w:p w14:paraId="24C68284" w14:textId="6E89D978" w:rsidR="00C079E5" w:rsidRDefault="00C079E5" w:rsidP="00201301">
      <w:pPr>
        <w:pStyle w:val="DaftarParagraf"/>
        <w:ind w:left="1440"/>
        <w:rPr>
          <w:b/>
          <w:bCs/>
          <w:color w:val="FF0000"/>
        </w:rPr>
      </w:pPr>
    </w:p>
    <w:p w14:paraId="6E368E90" w14:textId="18E2876F" w:rsidR="00C079E5" w:rsidRDefault="00C079E5" w:rsidP="00C079E5">
      <w:pPr>
        <w:pStyle w:val="DaftarParagraf"/>
        <w:numPr>
          <w:ilvl w:val="0"/>
          <w:numId w:val="18"/>
        </w:numPr>
        <w:ind w:left="1980"/>
      </w:pPr>
      <w:r>
        <w:t>Menu Khusus Jalur Reguler “Cetak Kartu Ujian” ada tambahan:</w:t>
      </w:r>
      <w:r>
        <w:br/>
      </w:r>
      <w:r>
        <w:br/>
        <w:t xml:space="preserve">- Tambahkan Link </w:t>
      </w:r>
      <w:proofErr w:type="spellStart"/>
      <w:r>
        <w:t>Button</w:t>
      </w:r>
      <w:proofErr w:type="spellEnd"/>
      <w:r>
        <w:t xml:space="preserve"> “Ujian Online” (</w:t>
      </w:r>
      <w:proofErr w:type="spellStart"/>
      <w:r>
        <w:t>layout</w:t>
      </w:r>
      <w:proofErr w:type="spellEnd"/>
      <w:r>
        <w:t xml:space="preserve"> disesuaikan)</w:t>
      </w:r>
      <w:r>
        <w:br/>
        <w:t xml:space="preserve">- Mekanisme tata cara ujian Online (Panduan) (dibuat </w:t>
      </w:r>
      <w:proofErr w:type="spellStart"/>
      <w:r>
        <w:t>dlu</w:t>
      </w:r>
      <w:proofErr w:type="spellEnd"/>
      <w:r>
        <w:t xml:space="preserve"> </w:t>
      </w:r>
      <w:proofErr w:type="spellStart"/>
      <w:r>
        <w:t>Dummy</w:t>
      </w:r>
      <w:proofErr w:type="spellEnd"/>
      <w:r>
        <w:t xml:space="preserve"> </w:t>
      </w:r>
      <w:proofErr w:type="spellStart"/>
      <w:r>
        <w:t>nya</w:t>
      </w:r>
      <w:proofErr w:type="spellEnd"/>
      <w:r>
        <w:t>)</w:t>
      </w:r>
      <w:r>
        <w:br/>
      </w:r>
      <w:r>
        <w:br/>
      </w:r>
      <w:proofErr w:type="spellStart"/>
      <w:r>
        <w:t>note</w:t>
      </w:r>
      <w:proofErr w:type="spellEnd"/>
      <w:r>
        <w:t xml:space="preserve"> (karena </w:t>
      </w:r>
      <w:proofErr w:type="spellStart"/>
      <w:r>
        <w:t>Sytem</w:t>
      </w:r>
      <w:proofErr w:type="spellEnd"/>
      <w:r>
        <w:t xml:space="preserve"> Ujian Online yang berjalan Saat ini banyak </w:t>
      </w:r>
      <w:proofErr w:type="spellStart"/>
      <w:r w:rsidR="00E25A13">
        <w:t>Error</w:t>
      </w:r>
      <w:proofErr w:type="spellEnd"/>
      <w:r>
        <w:t>)</w:t>
      </w:r>
      <w:r>
        <w:br/>
      </w:r>
    </w:p>
    <w:p w14:paraId="3968B06E" w14:textId="5B0AA601" w:rsidR="00C079E5" w:rsidRDefault="00C079E5" w:rsidP="00C079E5">
      <w:pPr>
        <w:pStyle w:val="DaftarParagraf"/>
        <w:numPr>
          <w:ilvl w:val="0"/>
          <w:numId w:val="18"/>
        </w:numPr>
        <w:ind w:left="1980"/>
      </w:pPr>
      <w:r>
        <w:t>Penambahan Menu Baru setelah Menu “Cek Kelulusan”</w:t>
      </w:r>
      <w:r w:rsidR="00E25A13">
        <w:t xml:space="preserve"> yaitu Menu: </w:t>
      </w:r>
      <w:r w:rsidR="00E25A13" w:rsidRPr="00E25A13">
        <w:rPr>
          <w:b/>
          <w:bCs/>
        </w:rPr>
        <w:t>“Metode Pembayaran”</w:t>
      </w:r>
      <w:r w:rsidR="00E25A13">
        <w:t xml:space="preserve">  </w:t>
      </w:r>
    </w:p>
    <w:p w14:paraId="428F4F67" w14:textId="0EE5F07F" w:rsidR="00E25A13" w:rsidRDefault="00E25A13" w:rsidP="00E25A13">
      <w:pPr>
        <w:pStyle w:val="DaftarParagraf"/>
        <w:ind w:left="1980"/>
      </w:pPr>
    </w:p>
    <w:p w14:paraId="2647F5F4" w14:textId="6BA389C0" w:rsidR="00E25A13" w:rsidRDefault="00E25A13" w:rsidP="00E25A13">
      <w:pPr>
        <w:pStyle w:val="DaftarParagraf"/>
        <w:ind w:left="1980"/>
      </w:pPr>
      <w:r>
        <w:t xml:space="preserve">Menu ini </w:t>
      </w:r>
      <w:proofErr w:type="spellStart"/>
      <w:r>
        <w:t>diperuntukan</w:t>
      </w:r>
      <w:proofErr w:type="spellEnd"/>
      <w:r>
        <w:t xml:space="preserve"> bagai Peserta/Pendaftar untuk memilih ketentuan Pembayaran Daftar Ulang dan mendapatkan info nomor Virtual Akun dari Bank BNI</w:t>
      </w:r>
    </w:p>
    <w:p w14:paraId="7BE88B06" w14:textId="12AEC020" w:rsidR="00E25A13" w:rsidRDefault="00E25A13" w:rsidP="00E25A13">
      <w:pPr>
        <w:pStyle w:val="DaftarParagraf"/>
        <w:ind w:left="1980"/>
      </w:pPr>
    </w:p>
    <w:p w14:paraId="550D3DE7" w14:textId="780C9C2F" w:rsidR="000C7EED" w:rsidRDefault="000C7EED" w:rsidP="00E25A13">
      <w:pPr>
        <w:pStyle w:val="DaftarParagraf"/>
        <w:ind w:left="1980"/>
      </w:pPr>
    </w:p>
    <w:p w14:paraId="16D0AC0A" w14:textId="1C722FBD" w:rsidR="000C7EED" w:rsidRPr="00852788" w:rsidRDefault="000C7EED" w:rsidP="00E25A13">
      <w:pPr>
        <w:pStyle w:val="DaftarParagraf"/>
        <w:ind w:left="1980"/>
        <w:rPr>
          <w:b/>
          <w:bCs/>
          <w:color w:val="C00000"/>
        </w:rPr>
      </w:pPr>
      <w:r w:rsidRPr="00852788">
        <w:rPr>
          <w:b/>
          <w:bCs/>
          <w:color w:val="C00000"/>
        </w:rPr>
        <w:t>Lampiran 6:</w:t>
      </w:r>
    </w:p>
    <w:p w14:paraId="2C52346B" w14:textId="4F6E3853" w:rsidR="00E25A13" w:rsidRDefault="00773D30" w:rsidP="00E25A13">
      <w:pPr>
        <w:pStyle w:val="DaftarParagraf"/>
        <w:ind w:left="1980"/>
      </w:pPr>
      <w:hyperlink r:id="rId30" w:history="1">
        <w:r w:rsidRPr="00CE4FBD">
          <w:rPr>
            <w:rStyle w:val="Hyperlink"/>
          </w:rPr>
          <w:t>https://drive.google.com/file/d/1irbE-QzpsSzS4mwcNGH9iuRi9Ooa8tz7/view?usp=sharing</w:t>
        </w:r>
      </w:hyperlink>
      <w:r>
        <w:t xml:space="preserve"> </w:t>
      </w:r>
    </w:p>
    <w:p w14:paraId="3FE17EC8" w14:textId="48C9A622" w:rsidR="004207F6" w:rsidRDefault="004207F6" w:rsidP="00E25A13">
      <w:pPr>
        <w:pStyle w:val="DaftarParagraf"/>
        <w:ind w:left="1980"/>
      </w:pPr>
    </w:p>
    <w:p w14:paraId="7AF73A45" w14:textId="66E287A4" w:rsidR="004207F6" w:rsidRDefault="004207F6" w:rsidP="00E25A13">
      <w:pPr>
        <w:pStyle w:val="DaftarParagraf"/>
        <w:ind w:left="1980"/>
        <w:rPr>
          <w:b/>
          <w:bCs/>
          <w:color w:val="C00000"/>
        </w:rPr>
      </w:pPr>
      <w:r w:rsidRPr="004207F6">
        <w:rPr>
          <w:b/>
          <w:bCs/>
          <w:color w:val="C00000"/>
        </w:rPr>
        <w:t>Lampiran 7</w:t>
      </w:r>
    </w:p>
    <w:p w14:paraId="5BB065D7" w14:textId="710D41A0" w:rsidR="004B0015" w:rsidRPr="003602A2" w:rsidRDefault="004207F6" w:rsidP="003602A2">
      <w:pPr>
        <w:pStyle w:val="DaftarParagraf"/>
        <w:ind w:left="1980"/>
        <w:rPr>
          <w:color w:val="0E113C" w:themeColor="text1"/>
        </w:rPr>
      </w:pPr>
      <w:r w:rsidRPr="004207F6">
        <w:rPr>
          <w:color w:val="0E113C" w:themeColor="text1"/>
        </w:rPr>
        <w:t xml:space="preserve">Lampiran 7 dibuatkan dulu </w:t>
      </w:r>
      <w:proofErr w:type="spellStart"/>
      <w:r w:rsidRPr="004207F6">
        <w:rPr>
          <w:color w:val="0E113C" w:themeColor="text1"/>
        </w:rPr>
        <w:t>templatenya</w:t>
      </w:r>
      <w:proofErr w:type="spellEnd"/>
      <w:r w:rsidRPr="004207F6">
        <w:rPr>
          <w:color w:val="0E113C" w:themeColor="text1"/>
        </w:rPr>
        <w:t>, untuk  konten menyusul</w:t>
      </w:r>
    </w:p>
    <w:p w14:paraId="413D0C06" w14:textId="77777777" w:rsidR="004B0015" w:rsidRDefault="004B0015" w:rsidP="00E25A13">
      <w:pPr>
        <w:pStyle w:val="DaftarParagraf"/>
        <w:ind w:left="1980"/>
        <w:rPr>
          <w:color w:val="0E113C" w:themeColor="text1"/>
        </w:rPr>
      </w:pPr>
    </w:p>
    <w:p w14:paraId="5B02DBBA" w14:textId="0F775417" w:rsidR="004B0015" w:rsidRDefault="004B0015" w:rsidP="00E25A13">
      <w:pPr>
        <w:pStyle w:val="DaftarParagraf"/>
        <w:ind w:left="1980"/>
        <w:rPr>
          <w:color w:val="0E113C" w:themeColor="text1"/>
        </w:rPr>
      </w:pPr>
    </w:p>
    <w:p w14:paraId="0E918ADE" w14:textId="16721AFC" w:rsidR="004B0015" w:rsidRDefault="000C531D" w:rsidP="00E25A13">
      <w:pPr>
        <w:pStyle w:val="DaftarParagraf"/>
        <w:ind w:left="1980"/>
        <w:rPr>
          <w:b/>
          <w:bCs/>
          <w:color w:val="C0000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B4838CC" wp14:editId="7AF72A65">
            <wp:simplePos x="0" y="0"/>
            <wp:positionH relativeFrom="page">
              <wp:posOffset>1804670</wp:posOffset>
            </wp:positionH>
            <wp:positionV relativeFrom="paragraph">
              <wp:posOffset>353060</wp:posOffset>
            </wp:positionV>
            <wp:extent cx="2098675" cy="1821815"/>
            <wp:effectExtent l="0" t="0" r="0" b="6985"/>
            <wp:wrapTopAndBottom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0D0" w:rsidRPr="00CE70D0">
        <w:rPr>
          <w:b/>
          <w:bCs/>
          <w:color w:val="C00000"/>
        </w:rPr>
        <w:t>Lampiran 8</w:t>
      </w:r>
      <w:r w:rsidR="003602A2">
        <w:rPr>
          <w:b/>
          <w:bCs/>
          <w:color w:val="C00000"/>
        </w:rPr>
        <w:t xml:space="preserve"> (Menu </w:t>
      </w:r>
      <w:proofErr w:type="spellStart"/>
      <w:r w:rsidR="003602A2">
        <w:rPr>
          <w:b/>
          <w:bCs/>
          <w:color w:val="C00000"/>
        </w:rPr>
        <w:t>Upload</w:t>
      </w:r>
      <w:proofErr w:type="spellEnd"/>
      <w:r w:rsidR="003602A2">
        <w:rPr>
          <w:b/>
          <w:bCs/>
          <w:color w:val="C00000"/>
        </w:rPr>
        <w:t xml:space="preserve"> Berkas Daftar Ulang)</w:t>
      </w:r>
    </w:p>
    <w:p w14:paraId="7A766ACC" w14:textId="7A11C2FB" w:rsidR="000C531D" w:rsidRDefault="000C531D" w:rsidP="00E25A13">
      <w:pPr>
        <w:pStyle w:val="DaftarParagraf"/>
        <w:ind w:left="1980"/>
        <w:rPr>
          <w:b/>
          <w:bCs/>
          <w:color w:val="C00000"/>
        </w:rPr>
      </w:pPr>
    </w:p>
    <w:p w14:paraId="26D79FE1" w14:textId="0E3C7879" w:rsidR="00F326C8" w:rsidRDefault="00F326C8" w:rsidP="00E25A13">
      <w:pPr>
        <w:pStyle w:val="DaftarParagraf"/>
        <w:ind w:left="1980"/>
        <w:rPr>
          <w:b/>
          <w:bCs/>
          <w:color w:val="C00000"/>
        </w:rPr>
      </w:pPr>
    </w:p>
    <w:tbl>
      <w:tblPr>
        <w:tblStyle w:val="KisiTabel"/>
        <w:tblW w:w="8700" w:type="dxa"/>
        <w:tblInd w:w="1440" w:type="dxa"/>
        <w:tblLook w:val="04A0" w:firstRow="1" w:lastRow="0" w:firstColumn="1" w:lastColumn="0" w:noHBand="0" w:noVBand="1"/>
      </w:tblPr>
      <w:tblGrid>
        <w:gridCol w:w="2669"/>
        <w:gridCol w:w="2006"/>
        <w:gridCol w:w="1846"/>
        <w:gridCol w:w="2179"/>
      </w:tblGrid>
      <w:tr w:rsidR="000C531D" w:rsidRPr="007E43B7" w14:paraId="40AF23E8" w14:textId="2DB5CF2F" w:rsidTr="000C531D">
        <w:tc>
          <w:tcPr>
            <w:tcW w:w="2669" w:type="dxa"/>
            <w:shd w:val="clear" w:color="auto" w:fill="0E113C" w:themeFill="text1"/>
            <w:vAlign w:val="center"/>
          </w:tcPr>
          <w:p w14:paraId="23007DE2" w14:textId="014CB178" w:rsidR="000C531D" w:rsidRPr="007E43B7" w:rsidRDefault="000C531D" w:rsidP="00511432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File</w:t>
            </w:r>
            <w:proofErr w:type="spellEnd"/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 xml:space="preserve"> Yang Di Unggah</w:t>
            </w:r>
          </w:p>
        </w:tc>
        <w:tc>
          <w:tcPr>
            <w:tcW w:w="2006" w:type="dxa"/>
            <w:shd w:val="clear" w:color="auto" w:fill="0E113C" w:themeFill="text1"/>
            <w:vAlign w:val="center"/>
          </w:tcPr>
          <w:p w14:paraId="64EA1DA4" w14:textId="1BE3701E" w:rsidR="000C531D" w:rsidRPr="007E43B7" w:rsidRDefault="000C531D" w:rsidP="00511432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Format</w:t>
            </w:r>
          </w:p>
        </w:tc>
        <w:tc>
          <w:tcPr>
            <w:tcW w:w="1846" w:type="dxa"/>
            <w:shd w:val="clear" w:color="auto" w:fill="0E113C" w:themeFill="text1"/>
            <w:vAlign w:val="center"/>
          </w:tcPr>
          <w:p w14:paraId="048014EB" w14:textId="77777777" w:rsidR="000C531D" w:rsidRPr="007E43B7" w:rsidRDefault="000C531D" w:rsidP="00511432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7E43B7">
              <w:rPr>
                <w:b/>
                <w:bCs/>
                <w:color w:val="FFFFFF" w:themeColor="background1"/>
                <w:sz w:val="22"/>
                <w:szCs w:val="22"/>
              </w:rPr>
              <w:t>Keterangan</w:t>
            </w:r>
          </w:p>
        </w:tc>
        <w:tc>
          <w:tcPr>
            <w:tcW w:w="2179" w:type="dxa"/>
            <w:shd w:val="clear" w:color="auto" w:fill="0E113C" w:themeFill="text1"/>
          </w:tcPr>
          <w:p w14:paraId="32DA125F" w14:textId="3C2A45A5" w:rsidR="000C531D" w:rsidRPr="007E43B7" w:rsidRDefault="000C531D" w:rsidP="00511432">
            <w:pPr>
              <w:pStyle w:val="DaftarParagraf"/>
              <w:ind w:left="0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b/>
                <w:bCs/>
                <w:color w:val="FFFFFF" w:themeColor="background1"/>
                <w:sz w:val="22"/>
                <w:szCs w:val="22"/>
              </w:rPr>
              <w:t>Koreksi</w:t>
            </w:r>
          </w:p>
        </w:tc>
      </w:tr>
      <w:tr w:rsidR="000C531D" w:rsidRPr="004B0311" w14:paraId="0C1D8790" w14:textId="72FF873F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41B52637" w14:textId="5DCECC7D" w:rsidR="000C531D" w:rsidRPr="003B6D88" w:rsidRDefault="000C531D" w:rsidP="00511432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Konfirmasi Bukti Bayar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5D87F03C" w14:textId="6ABB72F6" w:rsidR="000C531D" w:rsidRPr="003B6D88" w:rsidRDefault="000C531D" w:rsidP="00511432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Berisikan Informasi </w:t>
            </w:r>
            <w:proofErr w:type="spellStart"/>
            <w:r>
              <w:rPr>
                <w:sz w:val="22"/>
                <w:szCs w:val="22"/>
              </w:rPr>
              <w:t>Pendafatr</w:t>
            </w:r>
            <w:proofErr w:type="spellEnd"/>
            <w:r>
              <w:rPr>
                <w:sz w:val="22"/>
                <w:szCs w:val="22"/>
              </w:rPr>
              <w:t xml:space="preserve"> sudah Bayar Lunas atau Belum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71D5EA63" w14:textId="2D547708" w:rsidR="000C531D" w:rsidRPr="000C531D" w:rsidRDefault="000C531D" w:rsidP="000C531D">
            <w:pPr>
              <w:pStyle w:val="DaftarParagraf"/>
              <w:ind w:left="0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Keterangan Bagi yang  Sudah Lunas: </w:t>
            </w:r>
            <w:r w:rsidRPr="000C531D">
              <w:rPr>
                <w:b/>
                <w:bCs/>
                <w:sz w:val="22"/>
                <w:szCs w:val="22"/>
              </w:rPr>
              <w:t>“</w:t>
            </w:r>
            <w:r w:rsidRPr="000C531D">
              <w:rPr>
                <w:b/>
                <w:bCs/>
                <w:sz w:val="22"/>
                <w:szCs w:val="22"/>
              </w:rPr>
              <w:sym w:font="Wingdings" w:char="F0FC"/>
            </w:r>
            <w:r w:rsidRPr="000C531D">
              <w:rPr>
                <w:b/>
                <w:bCs/>
                <w:sz w:val="22"/>
                <w:szCs w:val="22"/>
              </w:rPr>
              <w:t xml:space="preserve"> Lunas</w:t>
            </w:r>
            <w:r w:rsidR="00096058">
              <w:rPr>
                <w:b/>
                <w:bCs/>
                <w:sz w:val="22"/>
                <w:szCs w:val="22"/>
              </w:rPr>
              <w:t xml:space="preserve"> Rp. 16.000.000</w:t>
            </w:r>
            <w:r w:rsidRPr="000C531D">
              <w:rPr>
                <w:b/>
                <w:bCs/>
                <w:sz w:val="22"/>
                <w:szCs w:val="22"/>
              </w:rPr>
              <w:t>”</w:t>
            </w:r>
          </w:p>
          <w:p w14:paraId="785D75F4" w14:textId="77777777" w:rsid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</w:p>
          <w:p w14:paraId="431808FC" w14:textId="58463A8E" w:rsidR="000C531D" w:rsidRPr="004B0311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bagi yang belum lunas: </w:t>
            </w:r>
            <w:r w:rsidRPr="000C531D">
              <w:rPr>
                <w:b/>
                <w:bCs/>
                <w:sz w:val="22"/>
                <w:szCs w:val="22"/>
              </w:rPr>
              <w:t>“</w:t>
            </w:r>
            <w:r w:rsidRPr="000C531D">
              <w:rPr>
                <w:rFonts w:cstheme="minorHAnsi"/>
                <w:b/>
                <w:bCs/>
                <w:sz w:val="22"/>
                <w:szCs w:val="22"/>
              </w:rPr>
              <w:t>×  Belum Lunas</w:t>
            </w:r>
            <w:r w:rsidR="00096058">
              <w:rPr>
                <w:rFonts w:cstheme="minorHAnsi"/>
                <w:b/>
                <w:bCs/>
                <w:sz w:val="22"/>
                <w:szCs w:val="22"/>
              </w:rPr>
              <w:t xml:space="preserve"> (Sisa Cicilan Kamu adalah Rp. 5.000.000</w:t>
            </w:r>
            <w:r>
              <w:rPr>
                <w:rFonts w:cstheme="minorHAnsi"/>
                <w:sz w:val="22"/>
                <w:szCs w:val="22"/>
              </w:rPr>
              <w:t>”</w:t>
            </w:r>
          </w:p>
        </w:tc>
        <w:tc>
          <w:tcPr>
            <w:tcW w:w="2179" w:type="dxa"/>
            <w:shd w:val="clear" w:color="auto" w:fill="FFFFFF" w:themeFill="background1"/>
          </w:tcPr>
          <w:p w14:paraId="4FF479B1" w14:textId="3C02BBDF" w:rsidR="000C531D" w:rsidRPr="004B0311" w:rsidRDefault="000C531D" w:rsidP="00511432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Tidak Perlu di </w:t>
            </w:r>
            <w:proofErr w:type="spellStart"/>
            <w:r>
              <w:rPr>
                <w:sz w:val="22"/>
                <w:szCs w:val="22"/>
              </w:rPr>
              <w:t>upload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Pendaftra</w:t>
            </w:r>
            <w:proofErr w:type="spellEnd"/>
            <w:r>
              <w:rPr>
                <w:sz w:val="22"/>
                <w:szCs w:val="22"/>
              </w:rPr>
              <w:t xml:space="preserve"> karena auto </w:t>
            </w:r>
            <w:proofErr w:type="spellStart"/>
            <w:r>
              <w:rPr>
                <w:sz w:val="22"/>
                <w:szCs w:val="22"/>
              </w:rPr>
              <w:t>valdasi</w:t>
            </w:r>
            <w:proofErr w:type="spellEnd"/>
            <w:r>
              <w:rPr>
                <w:sz w:val="22"/>
                <w:szCs w:val="22"/>
              </w:rPr>
              <w:t xml:space="preserve"> dengan VA</w:t>
            </w:r>
          </w:p>
        </w:tc>
      </w:tr>
      <w:tr w:rsidR="000C531D" w:rsidRPr="004B0311" w14:paraId="4B87A29B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5D862FE9" w14:textId="0625FD8F" w:rsidR="000C531D" w:rsidRP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 w:rsidRPr="000C531D">
              <w:rPr>
                <w:sz w:val="22"/>
                <w:szCs w:val="22"/>
              </w:rPr>
              <w:lastRenderedPageBreak/>
              <w:t>Upload</w:t>
            </w:r>
            <w:proofErr w:type="spellEnd"/>
            <w:r w:rsidRPr="000C531D">
              <w:rPr>
                <w:sz w:val="22"/>
                <w:szCs w:val="22"/>
              </w:rPr>
              <w:t xml:space="preserve"> Surat Pernyataan </w:t>
            </w:r>
            <w:r>
              <w:rPr>
                <w:sz w:val="22"/>
                <w:szCs w:val="22"/>
              </w:rPr>
              <w:t>Daftar Ulang</w:t>
            </w:r>
            <w:r w:rsidRPr="000C531D">
              <w:rPr>
                <w:sz w:val="22"/>
                <w:szCs w:val="22"/>
              </w:rPr>
              <w:t xml:space="preserve"> Halaman ke-1 *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FE8DE13" w14:textId="7A7D0A46" w:rsidR="000C531D" w:rsidRPr="00221CA6" w:rsidRDefault="000C531D" w:rsidP="000C531D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2A000988" w14:textId="77777777" w:rsidR="000C531D" w:rsidRPr="00221CA6" w:rsidRDefault="000C531D" w:rsidP="000C531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239C7657" w14:textId="5E7A61AC" w:rsidR="000C531D" w:rsidRDefault="000C531D" w:rsidP="000C531D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4474AFC3" w14:textId="1801F754" w:rsid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Tidak Bisa Di Skip</w:t>
            </w:r>
          </w:p>
        </w:tc>
      </w:tr>
      <w:tr w:rsidR="000C531D" w:rsidRPr="004B0311" w14:paraId="16CDFCE5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57CE6A0B" w14:textId="409143A0" w:rsidR="000C531D" w:rsidRP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proofErr w:type="spellStart"/>
            <w:r w:rsidRPr="000C531D">
              <w:rPr>
                <w:sz w:val="22"/>
                <w:szCs w:val="22"/>
              </w:rPr>
              <w:t>Upload</w:t>
            </w:r>
            <w:proofErr w:type="spellEnd"/>
            <w:r w:rsidRPr="000C531D">
              <w:rPr>
                <w:sz w:val="22"/>
                <w:szCs w:val="22"/>
              </w:rPr>
              <w:t xml:space="preserve"> Surat Pernyataan </w:t>
            </w:r>
            <w:r>
              <w:rPr>
                <w:sz w:val="22"/>
                <w:szCs w:val="22"/>
              </w:rPr>
              <w:t>Daftar Ulang</w:t>
            </w:r>
            <w:r w:rsidRPr="000C531D">
              <w:rPr>
                <w:sz w:val="22"/>
                <w:szCs w:val="22"/>
              </w:rPr>
              <w:t xml:space="preserve"> Halaman ke-</w:t>
            </w:r>
            <w:r>
              <w:rPr>
                <w:sz w:val="22"/>
                <w:szCs w:val="22"/>
              </w:rPr>
              <w:t>2</w:t>
            </w:r>
            <w:r w:rsidRPr="000C531D">
              <w:rPr>
                <w:sz w:val="22"/>
                <w:szCs w:val="22"/>
              </w:rPr>
              <w:t xml:space="preserve"> *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4C704D6" w14:textId="43F27BCF" w:rsidR="000C531D" w:rsidRPr="00221CA6" w:rsidRDefault="000C531D" w:rsidP="000C531D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48849F0C" w14:textId="77777777" w:rsidR="000C531D" w:rsidRPr="00221CA6" w:rsidRDefault="000C531D" w:rsidP="000C531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02113B3F" w14:textId="22D669F3" w:rsidR="000C531D" w:rsidRDefault="000C531D" w:rsidP="000C531D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6A1A8786" w14:textId="16AB59E9" w:rsid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Tidak Bisa Di Skip</w:t>
            </w:r>
          </w:p>
        </w:tc>
      </w:tr>
      <w:tr w:rsidR="000C531D" w:rsidRPr="004B0311" w14:paraId="4749E3ED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1E9BDF48" w14:textId="42CFE9D2" w:rsidR="000C531D" w:rsidRP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r w:rsidRPr="000C531D">
              <w:rPr>
                <w:sz w:val="22"/>
                <w:szCs w:val="22"/>
              </w:rPr>
              <w:t xml:space="preserve">Ijazah atau Surat Keterangan Lulus (SKL) Asli/Fotokopi yang telah </w:t>
            </w:r>
            <w:proofErr w:type="spellStart"/>
            <w:r w:rsidRPr="000C531D">
              <w:rPr>
                <w:sz w:val="22"/>
                <w:szCs w:val="22"/>
              </w:rPr>
              <w:t>dilegalisir</w:t>
            </w:r>
            <w:proofErr w:type="spellEnd"/>
            <w:r w:rsidRPr="000C531D">
              <w:rPr>
                <w:sz w:val="22"/>
                <w:szCs w:val="22"/>
              </w:rPr>
              <w:t xml:space="preserve"> 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5CD1886C" w14:textId="62080209" w:rsidR="000C531D" w:rsidRPr="00221CA6" w:rsidRDefault="000C531D" w:rsidP="000C531D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6843042F" w14:textId="77777777" w:rsidR="000C531D" w:rsidRPr="00221CA6" w:rsidRDefault="000C531D" w:rsidP="000C531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6D6B8B12" w14:textId="6E047502" w:rsidR="000C531D" w:rsidRDefault="000C531D" w:rsidP="000C531D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51C32AB3" w14:textId="7EF7CB0C" w:rsidR="000C531D" w:rsidRDefault="000C531D" w:rsidP="000C531D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7BE69B8D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3F70D152" w14:textId="250E30B2" w:rsidR="00A21E78" w:rsidRPr="000C531D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KTP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61B00AB" w14:textId="202E9809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368B4F16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34F57DB5" w14:textId="1965D337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48E45D93" w14:textId="72649EBF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3738C438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1161472A" w14:textId="484D0306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0C531D">
              <w:rPr>
                <w:sz w:val="22"/>
                <w:szCs w:val="22"/>
              </w:rPr>
              <w:t xml:space="preserve">SKHUN atau </w:t>
            </w:r>
            <w:proofErr w:type="spellStart"/>
            <w:r w:rsidRPr="000C531D">
              <w:rPr>
                <w:sz w:val="22"/>
                <w:szCs w:val="22"/>
              </w:rPr>
              <w:t>Transkip</w:t>
            </w:r>
            <w:proofErr w:type="spellEnd"/>
            <w:r w:rsidRPr="000C531D">
              <w:rPr>
                <w:sz w:val="22"/>
                <w:szCs w:val="22"/>
              </w:rPr>
              <w:t xml:space="preserve"> Nilai Asli/Fotokopi yang telah </w:t>
            </w:r>
            <w:proofErr w:type="spellStart"/>
            <w:r w:rsidRPr="000C531D">
              <w:rPr>
                <w:sz w:val="22"/>
                <w:szCs w:val="22"/>
              </w:rPr>
              <w:t>dilegalisir</w:t>
            </w:r>
            <w:proofErr w:type="spellEnd"/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5BF3D87E" w14:textId="192B0751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22C460B4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34C5497E" w14:textId="34CB55F8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0FA139F2" w14:textId="483F57FE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17A9C24F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187C6362" w14:textId="2943D6EA" w:rsidR="00A21E78" w:rsidRPr="000C531D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0C531D">
              <w:rPr>
                <w:sz w:val="22"/>
                <w:szCs w:val="22"/>
              </w:rPr>
              <w:t>Surat Kelakuan Baik Dari Kepolisian/Sekolah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6FD6790" w14:textId="411F99DE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745EB762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727AEBA8" w14:textId="70AE0D5B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70AF7F0B" w14:textId="6043457B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306E46AD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4F65AEB4" w14:textId="729F01AF" w:rsidR="00A21E78" w:rsidRPr="000C531D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0C531D">
              <w:rPr>
                <w:sz w:val="22"/>
                <w:szCs w:val="22"/>
              </w:rPr>
              <w:t>Surat Keterangan Bebas Narkoba (</w:t>
            </w:r>
            <w:proofErr w:type="spellStart"/>
            <w:r w:rsidRPr="000C531D">
              <w:rPr>
                <w:sz w:val="22"/>
                <w:szCs w:val="22"/>
              </w:rPr>
              <w:t>Nabza</w:t>
            </w:r>
            <w:proofErr w:type="spellEnd"/>
            <w:r w:rsidRPr="000C531D">
              <w:rPr>
                <w:sz w:val="22"/>
                <w:szCs w:val="22"/>
              </w:rPr>
              <w:t>)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0AEC1CCA" w14:textId="18817502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57379596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1F192C5B" w14:textId="0A728D29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23C750AA" w14:textId="679E266C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7142B3DD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33021B72" w14:textId="68DD14D2" w:rsidR="00A21E78" w:rsidRPr="000C531D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3F7307">
              <w:rPr>
                <w:sz w:val="22"/>
                <w:szCs w:val="22"/>
              </w:rPr>
              <w:t>Pas Foto terbaru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2E3C19F" w14:textId="7FEDB88F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3FEE8EBE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2687EF78" w14:textId="3DE6D36F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47FA8810" w14:textId="5B4A1CF1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274F80E1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6B76A556" w14:textId="37B266BA" w:rsidR="00A21E78" w:rsidRPr="003F7307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3F7307">
              <w:rPr>
                <w:sz w:val="22"/>
                <w:szCs w:val="22"/>
              </w:rPr>
              <w:t>Akta kelahiran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1B1B2E0" w14:textId="45453EAA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0C81D5EE" w14:textId="77777777" w:rsidR="00A21E78" w:rsidRPr="00221CA6" w:rsidRDefault="00A21E78" w:rsidP="00A21E7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</w:p>
          <w:p w14:paraId="59282519" w14:textId="6BF8BA97" w:rsidR="00A21E78" w:rsidRDefault="00A21E78" w:rsidP="00A21E78">
            <w:pPr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7424153B" w14:textId="401B165C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  <w:tr w:rsidR="00A21E78" w:rsidRPr="004B0311" w14:paraId="49D49C49" w14:textId="77777777" w:rsidTr="000C531D">
        <w:tc>
          <w:tcPr>
            <w:tcW w:w="2669" w:type="dxa"/>
            <w:shd w:val="clear" w:color="auto" w:fill="FFFFFF" w:themeFill="background1"/>
            <w:vAlign w:val="center"/>
          </w:tcPr>
          <w:p w14:paraId="6143C25C" w14:textId="612A69A4" w:rsidR="00A21E78" w:rsidRPr="003F7307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 w:rsidRPr="003F7307">
              <w:rPr>
                <w:sz w:val="22"/>
                <w:szCs w:val="22"/>
              </w:rPr>
              <w:t>Kartu keluarga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F843D2D" w14:textId="6A35A9A7" w:rsidR="00A21E78" w:rsidRPr="00221CA6" w:rsidRDefault="00A21E78" w:rsidP="00A21E78">
            <w:pPr>
              <w:pStyle w:val="DaftarParagraf"/>
              <w:ind w:left="0"/>
              <w:jc w:val="center"/>
              <w:rPr>
                <w:sz w:val="22"/>
                <w:szCs w:val="22"/>
              </w:rPr>
            </w:pPr>
            <w:r w:rsidRPr="00221CA6">
              <w:rPr>
                <w:sz w:val="22"/>
                <w:szCs w:val="22"/>
              </w:rPr>
              <w:t>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1846" w:type="dxa"/>
            <w:shd w:val="clear" w:color="auto" w:fill="FFFFFF" w:themeFill="background1"/>
            <w:vAlign w:val="center"/>
          </w:tcPr>
          <w:p w14:paraId="0F2BEDEC" w14:textId="7AE7B525" w:rsidR="00A21E78" w:rsidRDefault="00A21E78" w:rsidP="00131DA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Ukuran </w:t>
            </w:r>
            <w:proofErr w:type="spellStart"/>
            <w:r>
              <w:rPr>
                <w:sz w:val="22"/>
                <w:szCs w:val="22"/>
              </w:rPr>
              <w:t>File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A6">
              <w:rPr>
                <w:sz w:val="22"/>
                <w:szCs w:val="22"/>
              </w:rPr>
              <w:t>max</w:t>
            </w:r>
            <w:proofErr w:type="spellEnd"/>
            <w:r w:rsidRPr="00221CA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 </w:t>
            </w:r>
            <w:proofErr w:type="spellStart"/>
            <w:r>
              <w:rPr>
                <w:sz w:val="22"/>
                <w:szCs w:val="22"/>
              </w:rPr>
              <w:t>mb</w:t>
            </w:r>
            <w:proofErr w:type="spellEnd"/>
            <w:r>
              <w:rPr>
                <w:sz w:val="22"/>
                <w:szCs w:val="22"/>
              </w:rPr>
              <w:t>,</w:t>
            </w:r>
            <w:r w:rsidR="00131DA7">
              <w:rPr>
                <w:sz w:val="22"/>
                <w:szCs w:val="22"/>
              </w:rPr>
              <w:t xml:space="preserve"> </w:t>
            </w:r>
            <w:r w:rsidRPr="00221CA6">
              <w:rPr>
                <w:sz w:val="22"/>
                <w:szCs w:val="22"/>
              </w:rPr>
              <w:t>Format yang diizinkan: JPG, PNG, JPEG</w:t>
            </w:r>
            <w:r>
              <w:rPr>
                <w:sz w:val="22"/>
                <w:szCs w:val="22"/>
              </w:rPr>
              <w:t>, PDF</w:t>
            </w:r>
          </w:p>
        </w:tc>
        <w:tc>
          <w:tcPr>
            <w:tcW w:w="2179" w:type="dxa"/>
            <w:shd w:val="clear" w:color="auto" w:fill="FFFFFF" w:themeFill="background1"/>
          </w:tcPr>
          <w:p w14:paraId="235332E7" w14:textId="4ED1D09E" w:rsidR="00A21E78" w:rsidRDefault="00A21E78" w:rsidP="00A21E78">
            <w:pPr>
              <w:pStyle w:val="DaftarParagraf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Bisa Menyusul.</w:t>
            </w:r>
          </w:p>
        </w:tc>
      </w:tr>
    </w:tbl>
    <w:p w14:paraId="33936257" w14:textId="569788AB" w:rsidR="00F326C8" w:rsidRDefault="00F326C8" w:rsidP="00E25A13">
      <w:pPr>
        <w:pStyle w:val="DaftarParagraf"/>
        <w:ind w:left="1980"/>
        <w:rPr>
          <w:b/>
          <w:bCs/>
          <w:color w:val="C00000"/>
        </w:rPr>
      </w:pPr>
    </w:p>
    <w:p w14:paraId="5F90EA1E" w14:textId="79133FC5" w:rsidR="003602A2" w:rsidRPr="00CE70D0" w:rsidRDefault="00A21E78" w:rsidP="00A21E78">
      <w:pPr>
        <w:pStyle w:val="DaftarParagraf"/>
        <w:ind w:left="1440"/>
        <w:rPr>
          <w:b/>
          <w:bCs/>
          <w:color w:val="C00000"/>
        </w:rPr>
      </w:pPr>
      <w:r>
        <w:rPr>
          <w:b/>
          <w:bCs/>
          <w:color w:val="C00000"/>
        </w:rPr>
        <w:t>Catatan Penting “</w:t>
      </w:r>
    </w:p>
    <w:p w14:paraId="0EFF9507" w14:textId="4DC35178" w:rsidR="00A21E78" w:rsidRDefault="00A21E78" w:rsidP="00A21E78">
      <w:pPr>
        <w:pStyle w:val="DaftarParagraf"/>
        <w:numPr>
          <w:ilvl w:val="0"/>
          <w:numId w:val="23"/>
        </w:numPr>
        <w:ind w:left="2160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Keterangan Bagi yang  Sudah berhasil di Unggah : makan </w:t>
      </w:r>
      <w:proofErr w:type="spellStart"/>
      <w:r>
        <w:rPr>
          <w:sz w:val="22"/>
          <w:szCs w:val="22"/>
        </w:rPr>
        <w:t>satatusnya</w:t>
      </w:r>
      <w:proofErr w:type="spellEnd"/>
      <w:r>
        <w:rPr>
          <w:sz w:val="22"/>
          <w:szCs w:val="22"/>
        </w:rPr>
        <w:t xml:space="preserve"> </w:t>
      </w:r>
      <w:r w:rsidRPr="000C531D">
        <w:rPr>
          <w:b/>
          <w:bCs/>
          <w:sz w:val="22"/>
          <w:szCs w:val="22"/>
        </w:rPr>
        <w:t>“</w:t>
      </w:r>
      <w:r w:rsidRPr="000C531D">
        <w:rPr>
          <w:b/>
          <w:bCs/>
          <w:sz w:val="22"/>
          <w:szCs w:val="22"/>
        </w:rPr>
        <w:sym w:font="Wingdings" w:char="F0FC"/>
      </w:r>
      <w:r w:rsidRPr="000C531D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Sudah</w:t>
      </w:r>
      <w:r w:rsidRPr="000C531D">
        <w:rPr>
          <w:b/>
          <w:bCs/>
          <w:sz w:val="22"/>
          <w:szCs w:val="22"/>
        </w:rPr>
        <w:t>”</w:t>
      </w:r>
    </w:p>
    <w:p w14:paraId="2765A7AB" w14:textId="16603222" w:rsidR="004B0015" w:rsidRPr="00096058" w:rsidRDefault="00A21E78" w:rsidP="00A21E78">
      <w:pPr>
        <w:pStyle w:val="DaftarParagraf"/>
        <w:numPr>
          <w:ilvl w:val="0"/>
          <w:numId w:val="23"/>
        </w:numPr>
        <w:ind w:left="2160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Keterangan bagi berkas yang bisa Menyusul : makan </w:t>
      </w:r>
      <w:proofErr w:type="spellStart"/>
      <w:r>
        <w:rPr>
          <w:sz w:val="22"/>
          <w:szCs w:val="22"/>
        </w:rPr>
        <w:t>satatusnya</w:t>
      </w:r>
      <w:proofErr w:type="spellEnd"/>
      <w:r w:rsidRPr="00A21E78">
        <w:rPr>
          <w:sz w:val="22"/>
          <w:szCs w:val="22"/>
        </w:rPr>
        <w:t xml:space="preserve">: </w:t>
      </w:r>
      <w:r w:rsidRPr="00A21E78">
        <w:rPr>
          <w:b/>
          <w:bCs/>
          <w:sz w:val="22"/>
          <w:szCs w:val="22"/>
        </w:rPr>
        <w:t>“</w:t>
      </w:r>
      <w:r w:rsidRPr="00A21E78">
        <w:rPr>
          <w:rFonts w:cstheme="minorHAnsi"/>
          <w:b/>
          <w:bCs/>
          <w:sz w:val="22"/>
          <w:szCs w:val="22"/>
        </w:rPr>
        <w:t>×  Belum</w:t>
      </w:r>
      <w:r w:rsidR="00096058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="00096058">
        <w:rPr>
          <w:rFonts w:cstheme="minorHAnsi"/>
          <w:b/>
          <w:bCs/>
          <w:sz w:val="22"/>
          <w:szCs w:val="22"/>
        </w:rPr>
        <w:t>Upload</w:t>
      </w:r>
      <w:proofErr w:type="spellEnd"/>
      <w:r>
        <w:rPr>
          <w:rFonts w:cstheme="minorHAnsi"/>
          <w:b/>
          <w:bCs/>
          <w:sz w:val="22"/>
          <w:szCs w:val="22"/>
        </w:rPr>
        <w:t xml:space="preserve">” </w:t>
      </w:r>
      <w:r>
        <w:rPr>
          <w:rFonts w:cstheme="minorHAnsi"/>
          <w:sz w:val="22"/>
          <w:szCs w:val="22"/>
        </w:rPr>
        <w:t xml:space="preserve">dan </w:t>
      </w:r>
      <w:proofErr w:type="spellStart"/>
      <w:r>
        <w:rPr>
          <w:rFonts w:cstheme="minorHAnsi"/>
          <w:sz w:val="22"/>
          <w:szCs w:val="22"/>
        </w:rPr>
        <w:t>disampinya</w:t>
      </w:r>
      <w:proofErr w:type="spellEnd"/>
      <w:r>
        <w:rPr>
          <w:rFonts w:cstheme="minorHAnsi"/>
          <w:sz w:val="22"/>
          <w:szCs w:val="22"/>
        </w:rPr>
        <w:t xml:space="preserve"> ada Tombol Unggah Berkas (Sehingga bisa di </w:t>
      </w:r>
      <w:proofErr w:type="spellStart"/>
      <w:r>
        <w:rPr>
          <w:rFonts w:cstheme="minorHAnsi"/>
          <w:sz w:val="22"/>
          <w:szCs w:val="22"/>
        </w:rPr>
        <w:t>Update</w:t>
      </w:r>
      <w:proofErr w:type="spellEnd"/>
      <w:r>
        <w:rPr>
          <w:rFonts w:cstheme="minorHAnsi"/>
          <w:sz w:val="22"/>
          <w:szCs w:val="22"/>
        </w:rPr>
        <w:t>/</w:t>
      </w:r>
      <w:proofErr w:type="spellStart"/>
      <w:r>
        <w:rPr>
          <w:rFonts w:cstheme="minorHAnsi"/>
          <w:sz w:val="22"/>
          <w:szCs w:val="22"/>
        </w:rPr>
        <w:t>Upload</w:t>
      </w:r>
      <w:proofErr w:type="spellEnd"/>
      <w:r>
        <w:rPr>
          <w:rFonts w:cstheme="minorHAnsi"/>
          <w:sz w:val="22"/>
          <w:szCs w:val="22"/>
        </w:rPr>
        <w:t>)</w:t>
      </w:r>
    </w:p>
    <w:p w14:paraId="037002A5" w14:textId="65E72812" w:rsidR="00096058" w:rsidRPr="00A21E78" w:rsidRDefault="00096058" w:rsidP="00A21E78">
      <w:pPr>
        <w:pStyle w:val="DaftarParagraf"/>
        <w:numPr>
          <w:ilvl w:val="0"/>
          <w:numId w:val="23"/>
        </w:numPr>
        <w:ind w:left="2160"/>
        <w:rPr>
          <w:b/>
          <w:bCs/>
          <w:sz w:val="22"/>
          <w:szCs w:val="22"/>
        </w:rPr>
      </w:pPr>
      <w:r>
        <w:rPr>
          <w:rFonts w:cstheme="minorHAnsi"/>
          <w:sz w:val="22"/>
          <w:szCs w:val="22"/>
        </w:rPr>
        <w:t>Tampikan</w:t>
      </w:r>
    </w:p>
    <w:p w14:paraId="06CEB66C" w14:textId="2B0CC4F1" w:rsidR="00A21E78" w:rsidRPr="00A21E78" w:rsidRDefault="00A21E78" w:rsidP="00A21E78">
      <w:pPr>
        <w:pStyle w:val="DaftarParagraf"/>
        <w:numPr>
          <w:ilvl w:val="0"/>
          <w:numId w:val="23"/>
        </w:numPr>
        <w:ind w:left="2160"/>
        <w:rPr>
          <w:b/>
          <w:bCs/>
          <w:sz w:val="22"/>
          <w:szCs w:val="22"/>
        </w:rPr>
      </w:pPr>
      <w:r>
        <w:rPr>
          <w:rFonts w:cstheme="minorHAnsi"/>
          <w:sz w:val="22"/>
          <w:szCs w:val="22"/>
        </w:rPr>
        <w:t>Tambahkan Tombol “</w:t>
      </w:r>
      <w:r w:rsidRPr="00096058">
        <w:rPr>
          <w:rFonts w:cstheme="minorHAnsi"/>
          <w:b/>
          <w:bCs/>
          <w:sz w:val="22"/>
          <w:szCs w:val="22"/>
        </w:rPr>
        <w:t>Cetak Bukti Daftar Ulang</w:t>
      </w:r>
      <w:r>
        <w:rPr>
          <w:rFonts w:cstheme="minorHAnsi"/>
          <w:sz w:val="22"/>
          <w:szCs w:val="22"/>
        </w:rPr>
        <w:t>”</w:t>
      </w:r>
    </w:p>
    <w:p w14:paraId="403A45B1" w14:textId="44862B20" w:rsidR="004B0015" w:rsidRDefault="004B0015" w:rsidP="00E25A13">
      <w:pPr>
        <w:pStyle w:val="DaftarParagraf"/>
        <w:ind w:left="1980"/>
        <w:rPr>
          <w:color w:val="0E113C" w:themeColor="text1"/>
        </w:rPr>
      </w:pPr>
    </w:p>
    <w:p w14:paraId="385B51F7" w14:textId="0918D254" w:rsidR="003602A2" w:rsidRPr="00123BE8" w:rsidRDefault="003602A2" w:rsidP="00123BE8">
      <w:pPr>
        <w:pStyle w:val="DaftarParagraf"/>
        <w:ind w:left="1980"/>
        <w:rPr>
          <w:b/>
          <w:bCs/>
          <w:color w:val="0E113C" w:themeColor="text1"/>
        </w:rPr>
      </w:pPr>
      <w:proofErr w:type="spellStart"/>
      <w:r w:rsidRPr="00123BE8">
        <w:rPr>
          <w:b/>
          <w:bCs/>
          <w:color w:val="0E113C" w:themeColor="text1"/>
        </w:rPr>
        <w:t>Note</w:t>
      </w:r>
      <w:proofErr w:type="spellEnd"/>
      <w:r w:rsidRPr="00123BE8">
        <w:rPr>
          <w:b/>
          <w:bCs/>
          <w:color w:val="0E113C" w:themeColor="text1"/>
        </w:rPr>
        <w:t>:</w:t>
      </w:r>
    </w:p>
    <w:p w14:paraId="2264307F" w14:textId="53277C11" w:rsidR="003602A2" w:rsidRPr="00123BE8" w:rsidRDefault="003602A2" w:rsidP="00123BE8">
      <w:pPr>
        <w:pStyle w:val="DaftarParagraf"/>
        <w:ind w:left="1980"/>
        <w:rPr>
          <w:color w:val="0E113C" w:themeColor="text1"/>
        </w:rPr>
      </w:pPr>
    </w:p>
    <w:p w14:paraId="78A541B7" w14:textId="02E5ABD8" w:rsidR="003602A2" w:rsidRPr="00123BE8" w:rsidRDefault="003602A2" w:rsidP="00123BE8">
      <w:pPr>
        <w:pStyle w:val="DaftarParagraf"/>
        <w:numPr>
          <w:ilvl w:val="0"/>
          <w:numId w:val="21"/>
        </w:numPr>
        <w:rPr>
          <w:color w:val="0E113C" w:themeColor="text1"/>
        </w:rPr>
      </w:pPr>
      <w:r w:rsidRPr="00123BE8">
        <w:rPr>
          <w:color w:val="0E113C" w:themeColor="text1"/>
        </w:rPr>
        <w:t xml:space="preserve">Sebelum </w:t>
      </w:r>
      <w:proofErr w:type="spellStart"/>
      <w:r w:rsidRPr="00123BE8">
        <w:rPr>
          <w:color w:val="0E113C" w:themeColor="text1"/>
        </w:rPr>
        <w:t>Form</w:t>
      </w:r>
      <w:proofErr w:type="spellEnd"/>
      <w:r w:rsidRPr="00123BE8">
        <w:rPr>
          <w:color w:val="0E113C" w:themeColor="text1"/>
        </w:rPr>
        <w:t xml:space="preserve"> Pendaftaran di Klik </w:t>
      </w:r>
      <w:proofErr w:type="spellStart"/>
      <w:r w:rsidRPr="00123BE8">
        <w:rPr>
          <w:b/>
          <w:bCs/>
          <w:color w:val="0E113C" w:themeColor="text1"/>
        </w:rPr>
        <w:t>Submit</w:t>
      </w:r>
      <w:proofErr w:type="spellEnd"/>
      <w:r w:rsidRPr="00123BE8">
        <w:rPr>
          <w:color w:val="0E113C" w:themeColor="text1"/>
        </w:rPr>
        <w:t xml:space="preserve">, Pastikan ada Pop </w:t>
      </w:r>
      <w:proofErr w:type="spellStart"/>
      <w:r w:rsidRPr="00123BE8">
        <w:rPr>
          <w:color w:val="0E113C" w:themeColor="text1"/>
        </w:rPr>
        <w:t>Up</w:t>
      </w:r>
      <w:proofErr w:type="spellEnd"/>
      <w:r w:rsidRPr="00123BE8">
        <w:rPr>
          <w:color w:val="0E113C" w:themeColor="text1"/>
        </w:rPr>
        <w:t xml:space="preserve"> </w:t>
      </w:r>
      <w:r w:rsidRPr="00123BE8">
        <w:rPr>
          <w:b/>
          <w:bCs/>
          <w:color w:val="0E113C" w:themeColor="text1"/>
        </w:rPr>
        <w:t>[Apakah Kamu Sudah Yakin Bahwa Data yang Kamu Masukan adalah Benar? • Ya • Tidak</w:t>
      </w:r>
      <w:r w:rsidRPr="00123BE8">
        <w:rPr>
          <w:color w:val="0E113C" w:themeColor="text1"/>
        </w:rPr>
        <w:t xml:space="preserve"> (Tombol)</w:t>
      </w:r>
    </w:p>
    <w:p w14:paraId="76D6F18E" w14:textId="493390F5" w:rsidR="003602A2" w:rsidRPr="00123BE8" w:rsidRDefault="003602A2" w:rsidP="00123BE8">
      <w:pPr>
        <w:pStyle w:val="DaftarParagraf"/>
        <w:numPr>
          <w:ilvl w:val="0"/>
          <w:numId w:val="21"/>
        </w:numPr>
        <w:rPr>
          <w:color w:val="0E113C" w:themeColor="text1"/>
        </w:rPr>
      </w:pPr>
      <w:r w:rsidRPr="00123BE8">
        <w:rPr>
          <w:color w:val="0E113C" w:themeColor="text1"/>
        </w:rPr>
        <w:t xml:space="preserve">Setelah </w:t>
      </w:r>
      <w:proofErr w:type="spellStart"/>
      <w:r w:rsidRPr="00123BE8">
        <w:rPr>
          <w:color w:val="0E113C" w:themeColor="text1"/>
        </w:rPr>
        <w:t>Form</w:t>
      </w:r>
      <w:proofErr w:type="spellEnd"/>
      <w:r w:rsidRPr="00123BE8">
        <w:rPr>
          <w:color w:val="0E113C" w:themeColor="text1"/>
        </w:rPr>
        <w:t xml:space="preserve"> sudah Yakin dan di Klik </w:t>
      </w:r>
      <w:proofErr w:type="spellStart"/>
      <w:r w:rsidRPr="00123BE8">
        <w:rPr>
          <w:color w:val="0E113C" w:themeColor="text1"/>
        </w:rPr>
        <w:t>Submit</w:t>
      </w:r>
      <w:proofErr w:type="spellEnd"/>
      <w:r w:rsidRPr="00123BE8">
        <w:rPr>
          <w:color w:val="0E113C" w:themeColor="text1"/>
        </w:rPr>
        <w:t xml:space="preserve"> maka Data Tersimpan secara Permanen (Fitur Edit hanya bisa oleh Admin melalui </w:t>
      </w:r>
      <w:proofErr w:type="spellStart"/>
      <w:r w:rsidRPr="00123BE8">
        <w:rPr>
          <w:color w:val="0E113C" w:themeColor="text1"/>
        </w:rPr>
        <w:t>Dashboard</w:t>
      </w:r>
      <w:proofErr w:type="spellEnd"/>
      <w:r w:rsidRPr="00123BE8">
        <w:rPr>
          <w:color w:val="0E113C" w:themeColor="text1"/>
        </w:rPr>
        <w:t xml:space="preserve"> Admin)</w:t>
      </w:r>
    </w:p>
    <w:p w14:paraId="1F70ADD5" w14:textId="5A4CDD18" w:rsidR="00123BE8" w:rsidRPr="00123BE8" w:rsidRDefault="00123BE8" w:rsidP="00123BE8">
      <w:pPr>
        <w:pStyle w:val="DaftarParagraf"/>
        <w:numPr>
          <w:ilvl w:val="0"/>
          <w:numId w:val="21"/>
        </w:numPr>
        <w:rPr>
          <w:color w:val="0E113C" w:themeColor="text1"/>
        </w:rPr>
      </w:pPr>
      <w:r w:rsidRPr="00123BE8">
        <w:rPr>
          <w:noProof/>
        </w:rPr>
        <w:drawing>
          <wp:anchor distT="0" distB="0" distL="114300" distR="114300" simplePos="0" relativeHeight="251693056" behindDoc="0" locked="0" layoutInCell="1" allowOverlap="1" wp14:anchorId="3AD7DE39" wp14:editId="4FF5D278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894286" cy="879180"/>
            <wp:effectExtent l="0" t="0" r="1270" b="0"/>
            <wp:wrapNone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286" cy="87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E8">
        <w:rPr>
          <w:color w:val="0E113C" w:themeColor="text1"/>
        </w:rPr>
        <w:t xml:space="preserve">Foto Yang di </w:t>
      </w:r>
      <w:proofErr w:type="spellStart"/>
      <w:r w:rsidRPr="00123BE8">
        <w:rPr>
          <w:color w:val="0E113C" w:themeColor="text1"/>
        </w:rPr>
        <w:t>upload</w:t>
      </w:r>
      <w:proofErr w:type="spellEnd"/>
      <w:r w:rsidRPr="00123BE8">
        <w:rPr>
          <w:color w:val="0E113C" w:themeColor="text1"/>
        </w:rPr>
        <w:t xml:space="preserve"> tidak terintegrasi dengan Tampilan </w:t>
      </w:r>
      <w:proofErr w:type="spellStart"/>
      <w:r w:rsidRPr="00123BE8">
        <w:rPr>
          <w:color w:val="0E113C" w:themeColor="text1"/>
        </w:rPr>
        <w:t>Profile</w:t>
      </w:r>
      <w:proofErr w:type="spellEnd"/>
      <w:r w:rsidRPr="00123BE8">
        <w:rPr>
          <w:color w:val="0E113C" w:themeColor="text1"/>
        </w:rPr>
        <w:t xml:space="preserve"> </w:t>
      </w:r>
      <w:proofErr w:type="spellStart"/>
      <w:r w:rsidRPr="00123BE8">
        <w:rPr>
          <w:color w:val="0E113C" w:themeColor="text1"/>
        </w:rPr>
        <w:t>Login</w:t>
      </w:r>
      <w:proofErr w:type="spellEnd"/>
      <w:r w:rsidRPr="00123BE8">
        <w:rPr>
          <w:color w:val="0E113C" w:themeColor="text1"/>
        </w:rPr>
        <w:t>/</w:t>
      </w:r>
      <w:proofErr w:type="spellStart"/>
      <w:r w:rsidRPr="00123BE8">
        <w:rPr>
          <w:color w:val="0E113C" w:themeColor="text1"/>
        </w:rPr>
        <w:t>Logout</w:t>
      </w:r>
      <w:proofErr w:type="spellEnd"/>
    </w:p>
    <w:p w14:paraId="76615704" w14:textId="79D63E7F" w:rsidR="004B0015" w:rsidRDefault="004B0015" w:rsidP="00123BE8">
      <w:pPr>
        <w:pStyle w:val="DaftarParagraf"/>
        <w:ind w:left="1980"/>
        <w:rPr>
          <w:color w:val="0E113C" w:themeColor="text1"/>
        </w:rPr>
      </w:pPr>
    </w:p>
    <w:p w14:paraId="2B864D70" w14:textId="7D3785C2" w:rsidR="004B0015" w:rsidRDefault="004B0015" w:rsidP="00123BE8">
      <w:pPr>
        <w:pStyle w:val="DaftarParagraf"/>
        <w:ind w:left="1980"/>
        <w:rPr>
          <w:color w:val="0E113C" w:themeColor="text1"/>
        </w:rPr>
      </w:pPr>
    </w:p>
    <w:p w14:paraId="53289FB8" w14:textId="20FF065E" w:rsidR="00AB3A58" w:rsidRDefault="00AB3A58" w:rsidP="00123BE8">
      <w:pPr>
        <w:pStyle w:val="DaftarParagraf"/>
        <w:ind w:left="1980"/>
        <w:rPr>
          <w:color w:val="0E113C" w:themeColor="text1"/>
        </w:rPr>
      </w:pPr>
    </w:p>
    <w:p w14:paraId="32ECFB30" w14:textId="486D3149" w:rsidR="00123BE8" w:rsidRDefault="00123BE8" w:rsidP="00E25A13">
      <w:pPr>
        <w:pStyle w:val="DaftarParagraf"/>
        <w:ind w:left="1980"/>
        <w:rPr>
          <w:color w:val="0E113C" w:themeColor="text1"/>
        </w:rPr>
      </w:pPr>
    </w:p>
    <w:p w14:paraId="200896FC" w14:textId="77777777" w:rsidR="00123BE8" w:rsidRDefault="00123BE8" w:rsidP="00E25A13">
      <w:pPr>
        <w:pStyle w:val="DaftarParagraf"/>
        <w:ind w:left="1980"/>
        <w:rPr>
          <w:color w:val="0E113C" w:themeColor="text1"/>
        </w:rPr>
      </w:pPr>
    </w:p>
    <w:p w14:paraId="7784FD4D" w14:textId="43EAD5CA" w:rsidR="003120B4" w:rsidRDefault="003120B4" w:rsidP="003120B4">
      <w:pPr>
        <w:pStyle w:val="Judul2"/>
        <w:rPr>
          <w:rFonts w:ascii="Arial" w:hAnsi="Arial" w:cs="Arial"/>
          <w:b/>
          <w:bCs/>
          <w:sz w:val="40"/>
          <w:szCs w:val="40"/>
        </w:rPr>
      </w:pPr>
      <w:r w:rsidRPr="00B40C36">
        <w:rPr>
          <w:rFonts w:ascii="Arial" w:hAnsi="Arial" w:cs="Arial"/>
          <w:b/>
          <w:bCs/>
          <w:sz w:val="40"/>
          <w:szCs w:val="40"/>
        </w:rPr>
        <w:t>User Requirement</w:t>
      </w:r>
      <w:r>
        <w:rPr>
          <w:rFonts w:ascii="Arial" w:hAnsi="Arial" w:cs="Arial"/>
          <w:b/>
          <w:bCs/>
          <w:sz w:val="40"/>
          <w:szCs w:val="40"/>
        </w:rPr>
        <w:t xml:space="preserve"> (Untuk ADMIN)</w:t>
      </w:r>
    </w:p>
    <w:p w14:paraId="43F66C22" w14:textId="77777777" w:rsidR="003120B4" w:rsidRPr="00B40C36" w:rsidRDefault="003120B4" w:rsidP="003120B4">
      <w:r w:rsidRPr="00B40C36">
        <w:t>Untuk Pengembangan SIM PMB TA.2021/2022</w:t>
      </w:r>
    </w:p>
    <w:p w14:paraId="05A3C9E5" w14:textId="23187EBA" w:rsidR="003120B4" w:rsidRDefault="003120B4" w:rsidP="00E25A13"/>
    <w:p w14:paraId="3B74C617" w14:textId="77777777" w:rsidR="004B0015" w:rsidRPr="004B0015" w:rsidRDefault="004B0015" w:rsidP="004B0015">
      <w:pPr>
        <w:pStyle w:val="DaftarParagraf"/>
        <w:numPr>
          <w:ilvl w:val="0"/>
          <w:numId w:val="20"/>
        </w:numPr>
      </w:pPr>
      <w:proofErr w:type="spellStart"/>
      <w:r w:rsidRPr="004B0015">
        <w:rPr>
          <w:b/>
          <w:bCs/>
        </w:rPr>
        <w:t>Dashboard</w:t>
      </w:r>
      <w:proofErr w:type="spellEnd"/>
      <w:r w:rsidRPr="004B0015">
        <w:rPr>
          <w:b/>
          <w:bCs/>
        </w:rPr>
        <w:t xml:space="preserve"> </w:t>
      </w:r>
      <w:proofErr w:type="spellStart"/>
      <w:r w:rsidRPr="004B0015">
        <w:rPr>
          <w:b/>
          <w:bCs/>
        </w:rPr>
        <w:t>for</w:t>
      </w:r>
      <w:proofErr w:type="spellEnd"/>
      <w:r w:rsidRPr="004B0015">
        <w:rPr>
          <w:b/>
          <w:bCs/>
        </w:rPr>
        <w:t xml:space="preserve"> Admin</w:t>
      </w:r>
    </w:p>
    <w:p w14:paraId="36C20256" w14:textId="62CC949F" w:rsidR="003120B4" w:rsidRDefault="003120B4" w:rsidP="004B0015">
      <w:pPr>
        <w:pStyle w:val="DaftarParagraf"/>
        <w:ind w:left="1080"/>
      </w:pPr>
    </w:p>
    <w:p w14:paraId="5D6E77E5" w14:textId="7063CF0D" w:rsidR="00E63047" w:rsidRPr="00E63047" w:rsidRDefault="00E63047" w:rsidP="004B0015">
      <w:pPr>
        <w:pStyle w:val="DaftarParagraf"/>
        <w:ind w:left="1080"/>
        <w:rPr>
          <w:b/>
          <w:bCs/>
          <w:color w:val="C00000"/>
        </w:rPr>
      </w:pPr>
      <w:r w:rsidRPr="00E63047">
        <w:rPr>
          <w:b/>
          <w:bCs/>
          <w:color w:val="C00000"/>
        </w:rPr>
        <w:t>Lampiran9</w:t>
      </w:r>
    </w:p>
    <w:p w14:paraId="5AF11945" w14:textId="0DD16E6D" w:rsidR="004B0015" w:rsidRDefault="004B0015" w:rsidP="004B0015">
      <w:pPr>
        <w:pStyle w:val="DaftarParagraf"/>
        <w:ind w:left="1080"/>
      </w:pPr>
      <w:r>
        <w:t xml:space="preserve">Pada Menu </w:t>
      </w:r>
      <w:proofErr w:type="spellStart"/>
      <w:r>
        <w:t>Setting</w:t>
      </w:r>
      <w:proofErr w:type="spellEnd"/>
      <w:r>
        <w:t xml:space="preserve">/Pengaturan → Jalur Pendaftaran → </w:t>
      </w:r>
      <w:proofErr w:type="spellStart"/>
      <w:r>
        <w:t>Creat</w:t>
      </w:r>
      <w:proofErr w:type="spellEnd"/>
    </w:p>
    <w:p w14:paraId="4BA5AA55" w14:textId="35B0621C" w:rsidR="004B0015" w:rsidRDefault="004B0015" w:rsidP="004B0015">
      <w:pPr>
        <w:pStyle w:val="DaftarParagraf"/>
        <w:ind w:left="1080"/>
      </w:pPr>
      <w:r>
        <w:t xml:space="preserve">Sudah di buat jalur baru namun tidak muncul di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PMB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2E5FF746" w14:textId="71EBC09C" w:rsidR="004B0015" w:rsidRDefault="004B0015" w:rsidP="004B0015">
      <w:pPr>
        <w:pStyle w:val="DaftarParagraf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88388B" wp14:editId="1A31BDB6">
                <wp:simplePos x="0" y="0"/>
                <wp:positionH relativeFrom="column">
                  <wp:posOffset>654316</wp:posOffset>
                </wp:positionH>
                <wp:positionV relativeFrom="paragraph">
                  <wp:posOffset>43741</wp:posOffset>
                </wp:positionV>
                <wp:extent cx="871870" cy="723014"/>
                <wp:effectExtent l="0" t="0" r="23495" b="203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7230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1EFFB" id="Oval 36" o:spid="_x0000_s1026" style="position:absolute;margin-left:51.5pt;margin-top:3.45pt;width:68.65pt;height:5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" filled="f" strokecolor="#c00000" strokeweight="1pt">
                <v:stroke joinstyle="miter"/>
              </v:oval>
            </w:pict>
          </mc:Fallback>
        </mc:AlternateContent>
      </w:r>
    </w:p>
    <w:p w14:paraId="6C1F8F90" w14:textId="5842BBC2" w:rsidR="004B0015" w:rsidRDefault="004B0015" w:rsidP="004B0015">
      <w:pPr>
        <w:pStyle w:val="DaftarParagraf"/>
        <w:ind w:left="108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897F25" wp14:editId="70F5890E">
            <wp:simplePos x="0" y="0"/>
            <wp:positionH relativeFrom="margin">
              <wp:posOffset>782025</wp:posOffset>
            </wp:positionH>
            <wp:positionV relativeFrom="paragraph">
              <wp:posOffset>7472</wp:posOffset>
            </wp:positionV>
            <wp:extent cx="5445078" cy="2360428"/>
            <wp:effectExtent l="0" t="0" r="3810" b="1905"/>
            <wp:wrapNone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78" cy="2360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73BD8" w14:textId="4B6CB380" w:rsidR="004B0015" w:rsidRDefault="004B0015" w:rsidP="004B0015">
      <w:pPr>
        <w:pStyle w:val="DaftarParagraf"/>
        <w:ind w:left="1080"/>
      </w:pPr>
    </w:p>
    <w:p w14:paraId="52B03ABF" w14:textId="77777777" w:rsidR="004B0015" w:rsidRDefault="004B0015" w:rsidP="004B0015">
      <w:pPr>
        <w:pStyle w:val="DaftarParagraf"/>
        <w:ind w:left="1080"/>
      </w:pPr>
    </w:p>
    <w:p w14:paraId="6F6894F0" w14:textId="0A635CEF" w:rsidR="004B0015" w:rsidRDefault="004B0015" w:rsidP="004B0015">
      <w:pPr>
        <w:pStyle w:val="DaftarParagraf"/>
        <w:ind w:left="1080"/>
      </w:pPr>
    </w:p>
    <w:p w14:paraId="573847CE" w14:textId="77777777" w:rsidR="004B0015" w:rsidRDefault="004B0015" w:rsidP="004B0015">
      <w:pPr>
        <w:pStyle w:val="DaftarParagraf"/>
        <w:ind w:left="1080"/>
      </w:pPr>
    </w:p>
    <w:p w14:paraId="7B15516F" w14:textId="6C45AFC9" w:rsidR="004B0015" w:rsidRDefault="004B0015" w:rsidP="004B0015">
      <w:pPr>
        <w:pStyle w:val="DaftarParagraf"/>
        <w:ind w:left="1080"/>
      </w:pPr>
    </w:p>
    <w:p w14:paraId="2A945E8D" w14:textId="77777777" w:rsidR="004B0015" w:rsidRDefault="004B0015" w:rsidP="004B0015">
      <w:pPr>
        <w:pStyle w:val="DaftarParagraf"/>
        <w:ind w:left="1080"/>
      </w:pPr>
    </w:p>
    <w:p w14:paraId="1BAFB2EF" w14:textId="6A558FB6" w:rsidR="004B0015" w:rsidRDefault="004B0015" w:rsidP="004B0015">
      <w:pPr>
        <w:pStyle w:val="DaftarParagraf"/>
        <w:ind w:left="1080"/>
      </w:pPr>
    </w:p>
    <w:p w14:paraId="74B22358" w14:textId="2819B606" w:rsidR="004B0015" w:rsidRDefault="004B0015" w:rsidP="004B0015">
      <w:pPr>
        <w:pStyle w:val="DaftarParagraf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8ABCF8" wp14:editId="0F56A6F3">
                <wp:simplePos x="0" y="0"/>
                <wp:positionH relativeFrom="column">
                  <wp:posOffset>888217</wp:posOffset>
                </wp:positionH>
                <wp:positionV relativeFrom="paragraph">
                  <wp:posOffset>6527</wp:posOffset>
                </wp:positionV>
                <wp:extent cx="5284381" cy="297711"/>
                <wp:effectExtent l="0" t="0" r="12065" b="26670"/>
                <wp:wrapNone/>
                <wp:docPr id="38" name="Persegi Panja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381" cy="297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AB699" id="Persegi Panjang 38" o:spid="_x0000_s1026" style="position:absolute;margin-left:69.95pt;margin-top:.5pt;width:416.1pt;height:23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" filled="f" strokecolor="#c00000" strokeweight="1pt"/>
            </w:pict>
          </mc:Fallback>
        </mc:AlternateContent>
      </w:r>
    </w:p>
    <w:p w14:paraId="14B973C6" w14:textId="4A2BB6DD" w:rsidR="004B0015" w:rsidRDefault="004B0015" w:rsidP="004B0015">
      <w:pPr>
        <w:pStyle w:val="DaftarParagraf"/>
        <w:ind w:left="1080"/>
      </w:pPr>
    </w:p>
    <w:p w14:paraId="3AC6DB3D" w14:textId="1130D60B" w:rsidR="004B0015" w:rsidRDefault="00131DA7" w:rsidP="004B0015">
      <w:pPr>
        <w:pStyle w:val="DaftarParagraf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FD4B85" wp14:editId="1046C3CF">
                <wp:simplePos x="0" y="0"/>
                <wp:positionH relativeFrom="column">
                  <wp:posOffset>3238391</wp:posOffset>
                </wp:positionH>
                <wp:positionV relativeFrom="paragraph">
                  <wp:posOffset>7262</wp:posOffset>
                </wp:positionV>
                <wp:extent cx="823788" cy="1057524"/>
                <wp:effectExtent l="19050" t="0" r="14605" b="47625"/>
                <wp:wrapNone/>
                <wp:docPr id="39" name="Panah: Bawah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88" cy="105752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C8EA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anah: Bawah 39" o:spid="_x0000_s1026" type="#_x0000_t67" style="position:absolute;margin-left:255pt;margin-top:.55pt;width:64.85pt;height:8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" adj="13187" fillcolor="#c00000" strokecolor="#c00000" strokeweight="1pt"/>
            </w:pict>
          </mc:Fallback>
        </mc:AlternateContent>
      </w:r>
    </w:p>
    <w:p w14:paraId="112A43B1" w14:textId="546DBE78" w:rsidR="004B0015" w:rsidRDefault="004B0015" w:rsidP="004B0015">
      <w:pPr>
        <w:pStyle w:val="DaftarParagraf"/>
        <w:ind w:left="1080"/>
      </w:pPr>
    </w:p>
    <w:p w14:paraId="7699E78C" w14:textId="77777777" w:rsidR="004B0015" w:rsidRDefault="004B0015" w:rsidP="004B0015">
      <w:pPr>
        <w:pStyle w:val="DaftarParagraf"/>
        <w:ind w:left="1080"/>
      </w:pPr>
    </w:p>
    <w:p w14:paraId="172D9B08" w14:textId="7FB09325" w:rsidR="004B0015" w:rsidRDefault="004B0015" w:rsidP="004B0015">
      <w:pPr>
        <w:pStyle w:val="DaftarParagraf"/>
        <w:ind w:left="1080"/>
      </w:pPr>
    </w:p>
    <w:p w14:paraId="028CA226" w14:textId="1BD9C385" w:rsidR="004B0015" w:rsidRDefault="004B0015" w:rsidP="004B0015">
      <w:pPr>
        <w:pStyle w:val="DaftarParagraf"/>
        <w:ind w:left="1080"/>
      </w:pPr>
    </w:p>
    <w:p w14:paraId="758BAE99" w14:textId="7BC0F06E" w:rsidR="004B0015" w:rsidRDefault="004B0015" w:rsidP="004B0015">
      <w:pPr>
        <w:pStyle w:val="DaftarParagraf"/>
        <w:ind w:left="1080"/>
      </w:pPr>
    </w:p>
    <w:p w14:paraId="33D4B2D5" w14:textId="3F4645EC" w:rsidR="004B0015" w:rsidRDefault="00511432" w:rsidP="004B0015">
      <w:pPr>
        <w:pStyle w:val="DaftarParagraf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F53D30" wp14:editId="6227D39F">
                <wp:simplePos x="0" y="0"/>
                <wp:positionH relativeFrom="column">
                  <wp:posOffset>1727835</wp:posOffset>
                </wp:positionH>
                <wp:positionV relativeFrom="paragraph">
                  <wp:posOffset>2253615</wp:posOffset>
                </wp:positionV>
                <wp:extent cx="4210050" cy="635"/>
                <wp:effectExtent l="0" t="0" r="0" b="0"/>
                <wp:wrapSquare wrapText="bothSides"/>
                <wp:docPr id="46" name="Kotak Tek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A2F0F" w14:textId="6AB6E20C" w:rsidR="00511432" w:rsidRPr="00EA5420" w:rsidRDefault="00511432" w:rsidP="00511432">
                            <w:pPr>
                              <w:pStyle w:val="Keteranga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Bagan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Bagan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Tidak Singkron dengan Dashboard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53D30" id="Kotak Teks 46" o:spid="_x0000_s1032" type="#_x0000_t202" style="position:absolute;left:0;text-align:left;margin-left:136.05pt;margin-top:177.45pt;width:331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" stroked="f">
                <v:textbox style="mso-fit-shape-to-text:t" inset="0,0,0,0">
                  <w:txbxContent>
                    <w:p w14:paraId="15BA2F0F" w14:textId="6AB6E20C" w:rsidR="00511432" w:rsidRPr="00EA5420" w:rsidRDefault="00511432" w:rsidP="00511432">
                      <w:pPr>
                        <w:pStyle w:val="Keteranga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Bagan </w:t>
                      </w:r>
                      <w:r>
                        <w:fldChar w:fldCharType="begin"/>
                      </w:r>
                      <w:r>
                        <w:instrText xml:space="preserve"> SEQ Bagan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Tidak Singkron dengan Dashboard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0015">
        <w:rPr>
          <w:noProof/>
        </w:rPr>
        <w:drawing>
          <wp:anchor distT="0" distB="0" distL="114300" distR="114300" simplePos="0" relativeHeight="251682816" behindDoc="0" locked="0" layoutInCell="1" allowOverlap="1" wp14:anchorId="5846D572" wp14:editId="1B0A4D8F">
            <wp:simplePos x="0" y="0"/>
            <wp:positionH relativeFrom="column">
              <wp:posOffset>1728426</wp:posOffset>
            </wp:positionH>
            <wp:positionV relativeFrom="paragraph">
              <wp:posOffset>6188</wp:posOffset>
            </wp:positionV>
            <wp:extent cx="4210050" cy="2190750"/>
            <wp:effectExtent l="0" t="0" r="0" b="0"/>
            <wp:wrapSquare wrapText="bothSides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EADB" w14:textId="565FEC89" w:rsidR="004B0015" w:rsidRDefault="004B0015" w:rsidP="004B0015">
      <w:pPr>
        <w:pStyle w:val="DaftarParagraf"/>
        <w:ind w:left="1080"/>
      </w:pPr>
    </w:p>
    <w:p w14:paraId="39022A92" w14:textId="232804F9" w:rsidR="004B0015" w:rsidRDefault="004B0015" w:rsidP="004B0015">
      <w:pPr>
        <w:pStyle w:val="DaftarParagraf"/>
        <w:ind w:left="1080"/>
      </w:pPr>
    </w:p>
    <w:p w14:paraId="51538771" w14:textId="0C7FE2BB" w:rsidR="004B0015" w:rsidRDefault="004B0015" w:rsidP="004B0015">
      <w:pPr>
        <w:pStyle w:val="DaftarParagraf"/>
        <w:ind w:left="1080"/>
      </w:pPr>
    </w:p>
    <w:p w14:paraId="2129C9E5" w14:textId="5B33253D" w:rsidR="004B0015" w:rsidRDefault="004B0015" w:rsidP="004B0015">
      <w:pPr>
        <w:pStyle w:val="DaftarParagraf"/>
        <w:ind w:left="1080"/>
      </w:pPr>
    </w:p>
    <w:p w14:paraId="54288733" w14:textId="31D79AE7" w:rsidR="004B0015" w:rsidRDefault="004B0015" w:rsidP="004B0015">
      <w:pPr>
        <w:pStyle w:val="DaftarParagraf"/>
        <w:ind w:left="1080"/>
      </w:pPr>
    </w:p>
    <w:p w14:paraId="375E4E8F" w14:textId="37F89818" w:rsidR="004B0015" w:rsidRDefault="004B0015" w:rsidP="004B0015">
      <w:pPr>
        <w:pStyle w:val="DaftarParagraf"/>
        <w:ind w:left="1080"/>
      </w:pPr>
    </w:p>
    <w:p w14:paraId="56EFA9E2" w14:textId="435522C9" w:rsidR="004B0015" w:rsidRDefault="004B0015" w:rsidP="004B0015">
      <w:pPr>
        <w:pStyle w:val="DaftarParagraf"/>
        <w:ind w:left="1080"/>
      </w:pPr>
    </w:p>
    <w:p w14:paraId="34245123" w14:textId="70497691" w:rsidR="004B0015" w:rsidRDefault="004B0015" w:rsidP="004B0015">
      <w:pPr>
        <w:pStyle w:val="DaftarParagraf"/>
        <w:ind w:left="1080"/>
      </w:pPr>
    </w:p>
    <w:p w14:paraId="4D56841F" w14:textId="0B178563" w:rsidR="004B0015" w:rsidRDefault="004B0015" w:rsidP="004B0015">
      <w:pPr>
        <w:pStyle w:val="DaftarParagraf"/>
        <w:ind w:left="1080"/>
      </w:pPr>
    </w:p>
    <w:p w14:paraId="2064DE90" w14:textId="58BB0B9C" w:rsidR="004B0015" w:rsidRDefault="004B0015" w:rsidP="004B0015">
      <w:pPr>
        <w:pStyle w:val="DaftarParagraf"/>
        <w:ind w:left="1080"/>
      </w:pPr>
    </w:p>
    <w:p w14:paraId="1AB93C96" w14:textId="4F5602F5" w:rsidR="004B0015" w:rsidRDefault="004B0015" w:rsidP="004B0015">
      <w:pPr>
        <w:pStyle w:val="DaftarParagraf"/>
        <w:ind w:left="1080"/>
      </w:pPr>
    </w:p>
    <w:p w14:paraId="31BC613F" w14:textId="22EB8B79" w:rsidR="004B0015" w:rsidRDefault="004B0015" w:rsidP="004B0015">
      <w:pPr>
        <w:pStyle w:val="DaftarParagraf"/>
        <w:ind w:left="1080"/>
      </w:pPr>
    </w:p>
    <w:p w14:paraId="415275C7" w14:textId="72978173" w:rsidR="004B0015" w:rsidRDefault="004B0015" w:rsidP="004B0015">
      <w:pPr>
        <w:pStyle w:val="DaftarParagraf"/>
        <w:ind w:left="1080"/>
      </w:pPr>
    </w:p>
    <w:p w14:paraId="34B1A4FA" w14:textId="77777777" w:rsidR="00511432" w:rsidRDefault="00511432" w:rsidP="004B0015">
      <w:pPr>
        <w:pStyle w:val="DaftarParagraf"/>
        <w:ind w:left="1080"/>
      </w:pPr>
    </w:p>
    <w:p w14:paraId="4205DC5F" w14:textId="37907073" w:rsidR="004B0015" w:rsidRDefault="004B0015" w:rsidP="004B0015">
      <w:pPr>
        <w:pStyle w:val="DaftarParagraf"/>
        <w:ind w:left="1080"/>
      </w:pPr>
    </w:p>
    <w:p w14:paraId="3B36BB21" w14:textId="3DB5A22D" w:rsidR="00CE70D0" w:rsidRDefault="00CE70D0" w:rsidP="004B0015">
      <w:pPr>
        <w:pStyle w:val="DaftarParagraf"/>
        <w:ind w:left="1080"/>
      </w:pPr>
    </w:p>
    <w:p w14:paraId="1A6588AD" w14:textId="443922B3" w:rsidR="00BB7684" w:rsidRDefault="00BB7684" w:rsidP="004B0015">
      <w:pPr>
        <w:pStyle w:val="DaftarParagraf"/>
        <w:ind w:left="1080"/>
      </w:pPr>
    </w:p>
    <w:p w14:paraId="5EF4FC4D" w14:textId="0FFC01BA" w:rsidR="00BB7684" w:rsidRDefault="00BB7684" w:rsidP="004B0015">
      <w:pPr>
        <w:pStyle w:val="DaftarParagraf"/>
        <w:ind w:left="1080"/>
        <w:rPr>
          <w:b/>
          <w:bCs/>
        </w:rPr>
      </w:pPr>
      <w:r w:rsidRPr="00BB7684">
        <w:rPr>
          <w:b/>
          <w:bCs/>
        </w:rPr>
        <w:t>Lampiran 10</w:t>
      </w:r>
    </w:p>
    <w:p w14:paraId="51DAEFBF" w14:textId="3D3963DF" w:rsidR="00BC7AFA" w:rsidRPr="00BC7AFA" w:rsidRDefault="00BC7AFA" w:rsidP="004B0015">
      <w:pPr>
        <w:pStyle w:val="DaftarParagraf"/>
        <w:ind w:left="1080"/>
      </w:pPr>
      <w:hyperlink r:id="rId35" w:history="1">
        <w:r w:rsidRPr="00BC7AFA">
          <w:rPr>
            <w:rStyle w:val="Hyperlink"/>
          </w:rPr>
          <w:t>https://drive.google.com/file/d/1tbSVkiH96ipapl38ElF_Rvub3r8Qxlxv/view?usp=sharing</w:t>
        </w:r>
      </w:hyperlink>
      <w:r w:rsidRPr="00BC7AFA">
        <w:t xml:space="preserve"> </w:t>
      </w:r>
    </w:p>
    <w:p w14:paraId="34586F08" w14:textId="4A0868F4" w:rsidR="00CE70D0" w:rsidRDefault="00BB7684" w:rsidP="004B0015">
      <w:pPr>
        <w:pStyle w:val="DaftarParagraf"/>
        <w:ind w:left="1080"/>
      </w:pPr>
      <w:r w:rsidRPr="00BB7684">
        <w:rPr>
          <w:b/>
          <w:bCs/>
        </w:rPr>
        <w:drawing>
          <wp:anchor distT="0" distB="0" distL="114300" distR="114300" simplePos="0" relativeHeight="251689984" behindDoc="0" locked="0" layoutInCell="1" allowOverlap="1" wp14:anchorId="5769FDC1" wp14:editId="5C24875F">
            <wp:simplePos x="0" y="0"/>
            <wp:positionH relativeFrom="column">
              <wp:posOffset>659130</wp:posOffset>
            </wp:positionH>
            <wp:positionV relativeFrom="paragraph">
              <wp:posOffset>100330</wp:posOffset>
            </wp:positionV>
            <wp:extent cx="751840" cy="415290"/>
            <wp:effectExtent l="0" t="0" r="0" b="3810"/>
            <wp:wrapNone/>
            <wp:docPr id="48" name="Gambar 18">
              <a:extLst xmlns:a="http://schemas.openxmlformats.org/drawingml/2006/main">
                <a:ext uri="{FF2B5EF4-FFF2-40B4-BE49-F238E27FC236}">
                  <a16:creationId xmlns:a16="http://schemas.microsoft.com/office/drawing/2014/main" id="{73E00C6E-DC8D-45CE-9D54-830013D9DF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8">
                      <a:extLst>
                        <a:ext uri="{FF2B5EF4-FFF2-40B4-BE49-F238E27FC236}">
                          <a16:creationId xmlns:a16="http://schemas.microsoft.com/office/drawing/2014/main" id="{73E00C6E-DC8D-45CE-9D54-830013D9DF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6024" b="24828"/>
                    <a:stretch/>
                  </pic:blipFill>
                  <pic:spPr>
                    <a:xfrm>
                      <a:off x="0" y="0"/>
                      <a:ext cx="7518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684">
        <w:rPr>
          <w:b/>
          <w:bCs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09255B" wp14:editId="33EE6850">
                <wp:simplePos x="0" y="0"/>
                <wp:positionH relativeFrom="column">
                  <wp:posOffset>1449158</wp:posOffset>
                </wp:positionH>
                <wp:positionV relativeFrom="paragraph">
                  <wp:posOffset>153729</wp:posOffset>
                </wp:positionV>
                <wp:extent cx="4993584" cy="447675"/>
                <wp:effectExtent l="0" t="0" r="0" b="0"/>
                <wp:wrapNone/>
                <wp:docPr id="47" name="Judul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584" cy="447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9317F0" w14:textId="0D163C42" w:rsidR="00BB7684" w:rsidRDefault="00BB7684" w:rsidP="00BB7684">
                            <w:pPr>
                              <w:spacing w:after="120"/>
                            </w:pPr>
                            <w:r>
                              <w:rPr>
                                <w:rFonts w:hAnsi="Microsoft Sans Serif"/>
                                <w:b/>
                                <w:bCs/>
                                <w:color w:val="0E113C" w:themeColor="text1"/>
                                <w:kern w:val="24"/>
                                <w:sz w:val="22"/>
                                <w:szCs w:val="22"/>
                              </w:rPr>
                              <w:t xml:space="preserve">Tombol Lunas, </w:t>
                            </w:r>
                            <w:r>
                              <w:rPr>
                                <w:rFonts w:hAnsi="Microsoft Sans Serif"/>
                                <w:color w:val="0E113C" w:themeColor="text1"/>
                                <w:kern w:val="24"/>
                                <w:sz w:val="22"/>
                                <w:szCs w:val="22"/>
                              </w:rPr>
                              <w:t>kami ganti menjadi “</w:t>
                            </w:r>
                            <w:r>
                              <w:rPr>
                                <w:rFonts w:hAnsi="Microsoft Sans Serif"/>
                                <w:b/>
                                <w:bCs/>
                                <w:color w:val="0E113C" w:themeColor="text1"/>
                                <w:kern w:val="24"/>
                                <w:sz w:val="22"/>
                                <w:szCs w:val="22"/>
                              </w:rPr>
                              <w:t>Validasi</w:t>
                            </w:r>
                            <w:r>
                              <w:rPr>
                                <w:rFonts w:hAnsi="Microsoft Sans Serif"/>
                                <w:color w:val="0E113C" w:themeColor="text1"/>
                                <w:kern w:val="24"/>
                                <w:sz w:val="22"/>
                                <w:szCs w:val="22"/>
                              </w:rPr>
                              <w:t>”  yang berfungsi  untuk memberi keputusan terkait Validasi  Pembayaran Pendaftaran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 fontScale="92500"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9255B" id="Judul 1" o:spid="_x0000_s1033" type="#_x0000_t202" style="position:absolute;left:0;text-align:left;margin-left:114.1pt;margin-top:12.1pt;width:393.2pt;height:3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" filled="f" stroked="f">
                <v:textbox>
                  <w:txbxContent>
                    <w:p w14:paraId="1D9317F0" w14:textId="0D163C42" w:rsidR="00BB7684" w:rsidRDefault="00BB7684" w:rsidP="00BB7684">
                      <w:pPr>
                        <w:spacing w:after="120"/>
                      </w:pPr>
                      <w:r>
                        <w:rPr>
                          <w:rFonts w:hAnsi="Microsoft Sans Serif"/>
                          <w:b/>
                          <w:bCs/>
                          <w:color w:val="0E113C" w:themeColor="text1"/>
                          <w:kern w:val="24"/>
                          <w:sz w:val="22"/>
                          <w:szCs w:val="22"/>
                        </w:rPr>
                        <w:t xml:space="preserve">Tombol Lunas, </w:t>
                      </w:r>
                      <w:r>
                        <w:rPr>
                          <w:rFonts w:hAnsi="Microsoft Sans Serif"/>
                          <w:color w:val="0E113C" w:themeColor="text1"/>
                          <w:kern w:val="24"/>
                          <w:sz w:val="22"/>
                          <w:szCs w:val="22"/>
                        </w:rPr>
                        <w:t>kami ganti menjadi “</w:t>
                      </w:r>
                      <w:r>
                        <w:rPr>
                          <w:rFonts w:hAnsi="Microsoft Sans Serif"/>
                          <w:b/>
                          <w:bCs/>
                          <w:color w:val="0E113C" w:themeColor="text1"/>
                          <w:kern w:val="24"/>
                          <w:sz w:val="22"/>
                          <w:szCs w:val="22"/>
                        </w:rPr>
                        <w:t>Validasi</w:t>
                      </w:r>
                      <w:r>
                        <w:rPr>
                          <w:rFonts w:hAnsi="Microsoft Sans Serif"/>
                          <w:color w:val="0E113C" w:themeColor="text1"/>
                          <w:kern w:val="24"/>
                          <w:sz w:val="22"/>
                          <w:szCs w:val="22"/>
                        </w:rPr>
                        <w:t>”  yang berfungsi  untuk memberi keputusan terkait Validasi  Pembayaran Pendaftaran</w:t>
                      </w:r>
                    </w:p>
                  </w:txbxContent>
                </v:textbox>
              </v:shape>
            </w:pict>
          </mc:Fallback>
        </mc:AlternateContent>
      </w:r>
    </w:p>
    <w:p w14:paraId="38799F0D" w14:textId="1C0D255F" w:rsidR="00CE70D0" w:rsidRDefault="00CE70D0" w:rsidP="004B0015">
      <w:pPr>
        <w:pStyle w:val="DaftarParagraf"/>
        <w:ind w:left="1080"/>
      </w:pPr>
    </w:p>
    <w:p w14:paraId="655AB118" w14:textId="6348D044" w:rsidR="00CE70D0" w:rsidRDefault="00CE70D0" w:rsidP="004B0015">
      <w:pPr>
        <w:pStyle w:val="DaftarParagraf"/>
        <w:ind w:left="1080"/>
      </w:pPr>
    </w:p>
    <w:p w14:paraId="7B6AA5C7" w14:textId="4566C4C5" w:rsidR="00CE70D0" w:rsidRDefault="00CE70D0" w:rsidP="004B0015">
      <w:pPr>
        <w:pStyle w:val="DaftarParagraf"/>
        <w:ind w:left="1080"/>
      </w:pPr>
    </w:p>
    <w:p w14:paraId="12978E9D" w14:textId="3F2E966B" w:rsidR="00CE70D0" w:rsidRDefault="006C7BF9" w:rsidP="004B0015">
      <w:pPr>
        <w:pStyle w:val="DaftarParagraf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4D6AAB" wp14:editId="5323047F">
                <wp:simplePos x="0" y="0"/>
                <wp:positionH relativeFrom="column">
                  <wp:posOffset>5928330</wp:posOffset>
                </wp:positionH>
                <wp:positionV relativeFrom="paragraph">
                  <wp:posOffset>732628</wp:posOffset>
                </wp:positionV>
                <wp:extent cx="446568" cy="1488558"/>
                <wp:effectExtent l="0" t="0" r="10795" b="16510"/>
                <wp:wrapNone/>
                <wp:docPr id="50" name="Persegi Panjang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8" cy="14885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92E66" id="Persegi Panjang 50" o:spid="_x0000_s1026" style="position:absolute;margin-left:466.8pt;margin-top:57.7pt;width:35.15pt;height:117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" filled="f" strokecolor="#004a54 [1604]" strokeweight="1pt"/>
            </w:pict>
          </mc:Fallback>
        </mc:AlternateContent>
      </w:r>
      <w:r>
        <w:t xml:space="preserve">Tombol </w:t>
      </w:r>
      <w:proofErr w:type="spellStart"/>
      <w:r>
        <w:t>tesebut</w:t>
      </w:r>
      <w:proofErr w:type="spellEnd"/>
      <w:r>
        <w:t xml:space="preserve"> selalu keluar di data Pendaftar PMB {Data Pendaftaran Sementara}</w:t>
      </w:r>
      <w:r>
        <w:rPr>
          <w:noProof/>
        </w:rPr>
        <w:drawing>
          <wp:inline distT="0" distB="0" distL="0" distR="0" wp14:anchorId="03CD9A81" wp14:editId="4E145278">
            <wp:extent cx="5659959" cy="2052084"/>
            <wp:effectExtent l="0" t="0" r="0" b="5715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8925" cy="20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887" w14:textId="561954E1" w:rsidR="00CE70D0" w:rsidRDefault="00CE70D0" w:rsidP="004B0015">
      <w:pPr>
        <w:pStyle w:val="DaftarParagraf"/>
        <w:ind w:left="1080"/>
      </w:pPr>
    </w:p>
    <w:p w14:paraId="24DA0DA3" w14:textId="5C49EE25" w:rsidR="00131DA7" w:rsidRDefault="00131DA7" w:rsidP="004B0015">
      <w:pPr>
        <w:pStyle w:val="DaftarParagraf"/>
        <w:ind w:left="1080"/>
      </w:pPr>
    </w:p>
    <w:p w14:paraId="1B41E9AB" w14:textId="4AAE11FF" w:rsidR="00131DA7" w:rsidRDefault="00131DA7" w:rsidP="004B0015">
      <w:pPr>
        <w:pStyle w:val="DaftarParagraf"/>
        <w:ind w:left="1080"/>
      </w:pPr>
    </w:p>
    <w:p w14:paraId="12F54B6A" w14:textId="675AEAEF" w:rsidR="00131DA7" w:rsidRDefault="00131DA7" w:rsidP="004B0015">
      <w:pPr>
        <w:pStyle w:val="DaftarParagraf"/>
        <w:ind w:left="1080"/>
      </w:pPr>
    </w:p>
    <w:p w14:paraId="25F3D354" w14:textId="15FF04B3" w:rsidR="00131DA7" w:rsidRDefault="00131DA7" w:rsidP="004B0015">
      <w:pPr>
        <w:pStyle w:val="DaftarParagraf"/>
        <w:ind w:left="1080"/>
      </w:pPr>
    </w:p>
    <w:p w14:paraId="73640FEE" w14:textId="60C4138C" w:rsidR="00131DA7" w:rsidRDefault="00131DA7" w:rsidP="004B0015">
      <w:pPr>
        <w:pStyle w:val="DaftarParagraf"/>
        <w:ind w:left="1080"/>
      </w:pPr>
    </w:p>
    <w:p w14:paraId="5D2EC5E3" w14:textId="666A821C" w:rsidR="00131DA7" w:rsidRDefault="00131DA7" w:rsidP="004B0015">
      <w:pPr>
        <w:pStyle w:val="DaftarParagraf"/>
        <w:ind w:left="1080"/>
      </w:pPr>
    </w:p>
    <w:p w14:paraId="1F0E548D" w14:textId="03CE59AD" w:rsidR="00131DA7" w:rsidRDefault="00131DA7" w:rsidP="004B0015">
      <w:pPr>
        <w:pStyle w:val="DaftarParagraf"/>
        <w:ind w:left="1080"/>
      </w:pPr>
    </w:p>
    <w:p w14:paraId="1E52FB05" w14:textId="7074B8FE" w:rsidR="00131DA7" w:rsidRDefault="00131DA7" w:rsidP="004B0015">
      <w:pPr>
        <w:pStyle w:val="DaftarParagraf"/>
        <w:ind w:left="1080"/>
      </w:pPr>
    </w:p>
    <w:p w14:paraId="48E9E1BB" w14:textId="4F85ADB5" w:rsidR="00131DA7" w:rsidRDefault="00131DA7" w:rsidP="004B0015">
      <w:pPr>
        <w:pStyle w:val="DaftarParagraf"/>
        <w:ind w:left="1080"/>
      </w:pPr>
    </w:p>
    <w:p w14:paraId="5665CC5F" w14:textId="1A5E4DA1" w:rsidR="00131DA7" w:rsidRDefault="00131DA7" w:rsidP="004B0015">
      <w:pPr>
        <w:pStyle w:val="DaftarParagraf"/>
        <w:ind w:left="1080"/>
      </w:pPr>
    </w:p>
    <w:p w14:paraId="2ED4C94B" w14:textId="77777777" w:rsidR="00131DA7" w:rsidRDefault="00131DA7" w:rsidP="004B0015">
      <w:pPr>
        <w:pStyle w:val="DaftarParagraf"/>
        <w:ind w:left="1080"/>
      </w:pPr>
    </w:p>
    <w:p w14:paraId="032CA6FE" w14:textId="1EC808C7" w:rsidR="00CE70D0" w:rsidRDefault="00CE70D0" w:rsidP="004B0015">
      <w:pPr>
        <w:pStyle w:val="DaftarParagraf"/>
        <w:ind w:left="1080"/>
      </w:pPr>
    </w:p>
    <w:p w14:paraId="7B056CDE" w14:textId="194131A1" w:rsidR="00BB7684" w:rsidRDefault="00BB7684" w:rsidP="004B0015">
      <w:pPr>
        <w:pStyle w:val="DaftarParagraf"/>
        <w:ind w:left="1080"/>
      </w:pPr>
    </w:p>
    <w:p w14:paraId="7519B15F" w14:textId="0B620A37" w:rsidR="00096058" w:rsidRPr="00ED1348" w:rsidRDefault="00096058" w:rsidP="004B0015">
      <w:pPr>
        <w:pStyle w:val="DaftarParagraf"/>
        <w:ind w:left="1080"/>
        <w:rPr>
          <w:b/>
          <w:bCs/>
        </w:rPr>
      </w:pPr>
      <w:r w:rsidRPr="00ED1348">
        <w:rPr>
          <w:b/>
          <w:bCs/>
        </w:rPr>
        <w:lastRenderedPageBreak/>
        <w:t xml:space="preserve">Lampiran 11 </w:t>
      </w:r>
      <w:r w:rsidR="00ED1348" w:rsidRPr="00ED1348">
        <w:rPr>
          <w:b/>
          <w:bCs/>
        </w:rPr>
        <w:t>–</w:t>
      </w:r>
      <w:r w:rsidRPr="00ED1348">
        <w:rPr>
          <w:b/>
          <w:bCs/>
        </w:rPr>
        <w:t xml:space="preserve"> </w:t>
      </w:r>
      <w:r w:rsidR="00ED1348" w:rsidRPr="00ED1348">
        <w:rPr>
          <w:b/>
          <w:bCs/>
        </w:rPr>
        <w:t>Tambahan Menu “Laporan”</w:t>
      </w:r>
    </w:p>
    <w:p w14:paraId="5F0FEAE2" w14:textId="05D2A855" w:rsidR="00BB7684" w:rsidRDefault="00BB7684" w:rsidP="004B0015">
      <w:pPr>
        <w:pStyle w:val="DaftarParagraf"/>
        <w:ind w:left="1080"/>
        <w:rPr>
          <w:color w:val="808080" w:themeColor="background1" w:themeShade="80"/>
        </w:rPr>
      </w:pPr>
    </w:p>
    <w:p w14:paraId="7D9066F8" w14:textId="6CE6D60D" w:rsidR="00131DA7" w:rsidRDefault="00131DA7" w:rsidP="004B0015">
      <w:pPr>
        <w:pStyle w:val="DaftarParagraf"/>
        <w:ind w:left="1080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Menu laporan yang dibutuhkan berupa: </w:t>
      </w:r>
    </w:p>
    <w:p w14:paraId="6EAEABD4" w14:textId="3E02CEA4" w:rsidR="00131DA7" w:rsidRDefault="00131DA7" w:rsidP="004B0015">
      <w:pPr>
        <w:pStyle w:val="DaftarParagraf"/>
        <w:ind w:left="1080"/>
        <w:rPr>
          <w:color w:val="808080" w:themeColor="background1" w:themeShade="80"/>
        </w:rPr>
      </w:pPr>
    </w:p>
    <w:p w14:paraId="4A7EE56C" w14:textId="77777777" w:rsidR="00131DA7" w:rsidRDefault="00131DA7" w:rsidP="00131DA7">
      <w:pPr>
        <w:pStyle w:val="DaftarParagraf"/>
        <w:ind w:left="1080"/>
      </w:pPr>
      <w:r>
        <w:t>kebutuhan untuk laporan PMB:</w:t>
      </w:r>
    </w:p>
    <w:p w14:paraId="01342FE3" w14:textId="77777777" w:rsidR="00131DA7" w:rsidRDefault="00131DA7" w:rsidP="00131DA7">
      <w:pPr>
        <w:pStyle w:val="DaftarParagraf"/>
        <w:ind w:left="1080"/>
      </w:pPr>
    </w:p>
    <w:p w14:paraId="4A1DCE2A" w14:textId="5EA2EEDD" w:rsidR="00131DA7" w:rsidRPr="00131DA7" w:rsidRDefault="00131DA7" w:rsidP="00131DA7">
      <w:pPr>
        <w:pStyle w:val="DaftarParagraf"/>
        <w:numPr>
          <w:ilvl w:val="0"/>
          <w:numId w:val="24"/>
        </w:numPr>
        <w:rPr>
          <w:b/>
          <w:bCs/>
        </w:rPr>
      </w:pPr>
      <w:r w:rsidRPr="00131DA7">
        <w:rPr>
          <w:b/>
          <w:bCs/>
        </w:rPr>
        <w:t>Laporan harian:</w:t>
      </w:r>
    </w:p>
    <w:p w14:paraId="747AEBA9" w14:textId="77777777" w:rsidR="00131DA7" w:rsidRDefault="00131DA7" w:rsidP="00131DA7">
      <w:pPr>
        <w:pStyle w:val="DaftarParagraf"/>
        <w:ind w:left="1080"/>
      </w:pPr>
      <w:r>
        <w:t xml:space="preserve">Jumlah Pendaftar total = </w:t>
      </w:r>
    </w:p>
    <w:p w14:paraId="2AAFA5DC" w14:textId="77777777" w:rsidR="00131DA7" w:rsidRDefault="00131DA7" w:rsidP="00131DA7">
      <w:pPr>
        <w:pStyle w:val="DaftarParagraf"/>
        <w:ind w:left="1080"/>
      </w:pPr>
      <w:r>
        <w:t xml:space="preserve">Jumlah pendaftar per jalur = </w:t>
      </w:r>
    </w:p>
    <w:p w14:paraId="2F7ABF51" w14:textId="77777777" w:rsidR="00131DA7" w:rsidRDefault="00131DA7" w:rsidP="00131DA7">
      <w:pPr>
        <w:pStyle w:val="DaftarParagraf"/>
        <w:ind w:left="1080"/>
      </w:pPr>
      <w:r>
        <w:t xml:space="preserve">Jumlah pendaftar per </w:t>
      </w:r>
      <w:proofErr w:type="spellStart"/>
      <w:r>
        <w:t>prodi</w:t>
      </w:r>
      <w:proofErr w:type="spellEnd"/>
      <w:r>
        <w:t xml:space="preserve"> = </w:t>
      </w:r>
    </w:p>
    <w:p w14:paraId="130A4A77" w14:textId="77777777" w:rsidR="00131DA7" w:rsidRDefault="00131DA7" w:rsidP="00131DA7">
      <w:pPr>
        <w:pStyle w:val="DaftarParagraf"/>
        <w:ind w:left="1080"/>
      </w:pPr>
    </w:p>
    <w:p w14:paraId="0CD76803" w14:textId="77777777" w:rsidR="00131DA7" w:rsidRDefault="00131DA7" w:rsidP="00131DA7">
      <w:pPr>
        <w:pStyle w:val="DaftarParagraf"/>
        <w:ind w:left="1080"/>
      </w:pPr>
      <w:r>
        <w:t xml:space="preserve">Jumlah Daftar Ulang total = </w:t>
      </w:r>
    </w:p>
    <w:p w14:paraId="3EBDF815" w14:textId="77777777" w:rsidR="00131DA7" w:rsidRDefault="00131DA7" w:rsidP="00131DA7">
      <w:pPr>
        <w:pStyle w:val="DaftarParagraf"/>
        <w:ind w:left="1080"/>
      </w:pPr>
      <w:r>
        <w:t xml:space="preserve">Jumlah Daftar Ulang per jalur = </w:t>
      </w:r>
    </w:p>
    <w:p w14:paraId="18E311ED" w14:textId="77777777" w:rsidR="00131DA7" w:rsidRDefault="00131DA7" w:rsidP="00131DA7">
      <w:pPr>
        <w:pStyle w:val="DaftarParagraf"/>
        <w:ind w:left="1080"/>
      </w:pPr>
      <w:r>
        <w:t xml:space="preserve">Jumlah Daftar Ulang per </w:t>
      </w:r>
      <w:proofErr w:type="spellStart"/>
      <w:r>
        <w:t>prodi</w:t>
      </w:r>
      <w:proofErr w:type="spellEnd"/>
      <w:r>
        <w:t xml:space="preserve"> = </w:t>
      </w:r>
    </w:p>
    <w:p w14:paraId="5A3371D6" w14:textId="77777777" w:rsidR="00131DA7" w:rsidRDefault="00131DA7" w:rsidP="00131DA7">
      <w:pPr>
        <w:pStyle w:val="DaftarParagraf"/>
        <w:ind w:left="1080"/>
      </w:pPr>
    </w:p>
    <w:p w14:paraId="02A2F630" w14:textId="4876B496" w:rsidR="00131DA7" w:rsidRPr="00131DA7" w:rsidRDefault="00131DA7" w:rsidP="00131DA7">
      <w:pPr>
        <w:pStyle w:val="DaftarParagraf"/>
        <w:numPr>
          <w:ilvl w:val="0"/>
          <w:numId w:val="24"/>
        </w:numPr>
        <w:rPr>
          <w:b/>
          <w:bCs/>
        </w:rPr>
      </w:pPr>
      <w:r w:rsidRPr="00131DA7">
        <w:rPr>
          <w:b/>
          <w:bCs/>
        </w:rPr>
        <w:t>Laporan akhir:</w:t>
      </w:r>
    </w:p>
    <w:p w14:paraId="40CB41F0" w14:textId="77777777" w:rsidR="00131DA7" w:rsidRDefault="00131DA7" w:rsidP="00131DA7">
      <w:pPr>
        <w:pStyle w:val="DaftarParagraf"/>
        <w:ind w:left="1080"/>
      </w:pPr>
      <w:r>
        <w:t>Jumlah pendaftar dari sekolah terbanyak = (10 sekolah tertinggi)</w:t>
      </w:r>
    </w:p>
    <w:p w14:paraId="50AD7E5D" w14:textId="77777777" w:rsidR="00131DA7" w:rsidRDefault="00131DA7" w:rsidP="00131DA7">
      <w:pPr>
        <w:pStyle w:val="DaftarParagraf"/>
        <w:ind w:left="1080"/>
      </w:pPr>
      <w:r>
        <w:t>Jumlah pendaftar dari kota/kabupaten terbanyak = (10 kota/kabupaten tertinggi)</w:t>
      </w:r>
    </w:p>
    <w:p w14:paraId="2AD58F07" w14:textId="77777777" w:rsidR="00131DA7" w:rsidRDefault="00131DA7" w:rsidP="00131DA7">
      <w:pPr>
        <w:pStyle w:val="DaftarParagraf"/>
        <w:ind w:left="1080"/>
      </w:pPr>
      <w:r>
        <w:t>Jumlah pendaftar dari provinsi = 34 provinsi</w:t>
      </w:r>
    </w:p>
    <w:p w14:paraId="5DDCBFD4" w14:textId="77777777" w:rsidR="00131DA7" w:rsidRDefault="00131DA7" w:rsidP="00131DA7">
      <w:pPr>
        <w:pStyle w:val="DaftarParagraf"/>
        <w:ind w:left="1080"/>
      </w:pPr>
    </w:p>
    <w:p w14:paraId="78B8225F" w14:textId="77777777" w:rsidR="00131DA7" w:rsidRDefault="00131DA7" w:rsidP="00131DA7">
      <w:pPr>
        <w:pStyle w:val="DaftarParagraf"/>
        <w:ind w:left="1080"/>
      </w:pPr>
      <w:r>
        <w:t>Jumlah Daftar Ulang dari sekolah terbanyak = (10 sekolah tertinggi)</w:t>
      </w:r>
    </w:p>
    <w:p w14:paraId="4B0B881A" w14:textId="77777777" w:rsidR="00131DA7" w:rsidRDefault="00131DA7" w:rsidP="00131DA7">
      <w:pPr>
        <w:pStyle w:val="DaftarParagraf"/>
        <w:ind w:left="1080"/>
      </w:pPr>
      <w:r>
        <w:t>Jumlah Daftar Ulang dari kota/kabupaten terbanyak = (10 kota/kabupaten tertinggi)</w:t>
      </w:r>
    </w:p>
    <w:p w14:paraId="0CBE2F57" w14:textId="14713560" w:rsidR="00131DA7" w:rsidRPr="00131DA7" w:rsidRDefault="00131DA7" w:rsidP="00131DA7">
      <w:pPr>
        <w:pStyle w:val="DaftarParagraf"/>
        <w:ind w:left="1080"/>
      </w:pPr>
      <w:r>
        <w:t>Jumlah Daftar Ulang dari provinsi = 34 provinsi</w:t>
      </w:r>
    </w:p>
    <w:p w14:paraId="679E99A7" w14:textId="2E00E38C" w:rsidR="00BB7684" w:rsidRDefault="00BB7684" w:rsidP="004B0015">
      <w:pPr>
        <w:pStyle w:val="DaftarParagraf"/>
        <w:ind w:left="1080"/>
      </w:pPr>
    </w:p>
    <w:p w14:paraId="73263FDB" w14:textId="2921ACD6" w:rsidR="00615611" w:rsidRPr="00615611" w:rsidRDefault="00615611" w:rsidP="004B0015">
      <w:pPr>
        <w:pStyle w:val="DaftarParagraf"/>
        <w:ind w:left="1080"/>
        <w:rPr>
          <w:b/>
          <w:bCs/>
          <w:color w:val="C00000"/>
        </w:rPr>
      </w:pPr>
      <w:r w:rsidRPr="00615611">
        <w:rPr>
          <w:b/>
          <w:bCs/>
          <w:color w:val="C00000"/>
        </w:rPr>
        <w:t>Detail Lampiran11:</w:t>
      </w:r>
    </w:p>
    <w:p w14:paraId="0BF05321" w14:textId="45B10434" w:rsidR="00615611" w:rsidRDefault="00615611" w:rsidP="004B0015">
      <w:pPr>
        <w:pStyle w:val="DaftarParagraf"/>
        <w:ind w:left="1080"/>
      </w:pPr>
      <w:hyperlink r:id="rId38" w:history="1">
        <w:r w:rsidRPr="00CE4FBD">
          <w:rPr>
            <w:rStyle w:val="Hyperlink"/>
          </w:rPr>
          <w:t>https://drive.google.com/file/d/1eYbAKI2qi6kHDO0zZ_ADyTTDeetdpHfu/view?usp=sharing</w:t>
        </w:r>
      </w:hyperlink>
      <w:r>
        <w:t xml:space="preserve"> </w:t>
      </w:r>
    </w:p>
    <w:sectPr w:rsidR="00615611" w:rsidSect="00500EB3">
      <w:headerReference w:type="default" r:id="rId39"/>
      <w:footerReference w:type="default" r:id="rId40"/>
      <w:headerReference w:type="first" r:id="rId41"/>
      <w:footerReference w:type="first" r:id="rId42"/>
      <w:type w:val="continuous"/>
      <w:pgSz w:w="11906" w:h="16838" w:code="9"/>
      <w:pgMar w:top="576" w:right="878" w:bottom="432" w:left="878" w:header="115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E6798" w14:textId="77777777" w:rsidR="00C67D2E" w:rsidRDefault="00C67D2E" w:rsidP="002C5718">
      <w:pPr>
        <w:spacing w:after="0" w:line="240" w:lineRule="auto"/>
      </w:pPr>
      <w:r>
        <w:separator/>
      </w:r>
    </w:p>
  </w:endnote>
  <w:endnote w:type="continuationSeparator" w:id="0">
    <w:p w14:paraId="20959147" w14:textId="77777777" w:rsidR="00C67D2E" w:rsidRDefault="00C67D2E" w:rsidP="002C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5B64A" w14:textId="03C2BC7A" w:rsidR="00511432" w:rsidRDefault="00511432">
    <w:pPr>
      <w:pStyle w:val="Footer"/>
    </w:pPr>
    <w:r>
      <w:rPr>
        <w:noProof/>
        <w:lang w:bidi="id-ID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0C5398F" wp14:editId="18971CA0">
              <wp:simplePos x="0" y="0"/>
              <wp:positionH relativeFrom="page">
                <wp:align>right</wp:align>
              </wp:positionH>
              <wp:positionV relativeFrom="bottomMargin">
                <wp:align>top</wp:align>
              </wp:positionV>
              <wp:extent cx="7588381" cy="329184"/>
              <wp:effectExtent l="0" t="0" r="2540" b="0"/>
              <wp:wrapNone/>
              <wp:docPr id="28" name="Persegi panjang 7" descr="Persegi panjang berwarn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381" cy="32918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1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8633427" w14:textId="310D8D95" w:rsidR="00511432" w:rsidRPr="00B40C36" w:rsidRDefault="00511432" w:rsidP="00500EB3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User</w:t>
                          </w:r>
                          <w:proofErr w:type="spellEnd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Re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q</w:t>
                          </w:r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uirement</w:t>
                          </w:r>
                          <w:proofErr w:type="spellEnd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Untuk Pengembangan SIM PMB T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</w:t>
                          </w:r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. 2021/2022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C5398F" id="Persegi panjang 7" o:spid="_x0000_s1035" alt="Persegi panjang berwarna" style="position:absolute;margin-left:546.3pt;margin-top:0;width:597.5pt;height:25.9pt;z-index:25166489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bottom-margin-area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" fillcolor="#151617 [334]" stroked="f" strokeweight="1pt">
              <v:textbox>
                <w:txbxContent>
                  <w:p w14:paraId="38633427" w14:textId="310D8D95" w:rsidR="00511432" w:rsidRPr="00B40C36" w:rsidRDefault="00511432" w:rsidP="00500EB3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proofErr w:type="spellStart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User</w:t>
                    </w:r>
                    <w:proofErr w:type="spellEnd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q</w:t>
                    </w:r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uirement</w:t>
                    </w:r>
                    <w:proofErr w:type="spellEnd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Untuk Pengembangan SIM PMB T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</w:t>
                    </w:r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. 2021/2022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7A4C0" w14:textId="2FB5BC87" w:rsidR="00511432" w:rsidRDefault="00511432">
    <w:pPr>
      <w:pStyle w:val="Footer"/>
    </w:pPr>
    <w:r>
      <w:rPr>
        <w:noProof/>
        <w:lang w:bidi="id-ID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F7A97C" wp14:editId="1090E7B0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88381" cy="329184"/>
              <wp:effectExtent l="0" t="0" r="2540" b="0"/>
              <wp:wrapNone/>
              <wp:docPr id="7" name="Persegi panjang 7" descr="Persegi panjang berwarn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8381" cy="32918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1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AF1E97" w14:textId="1998E44B" w:rsidR="00511432" w:rsidRPr="00B40C36" w:rsidRDefault="00511432" w:rsidP="00B40C36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User</w:t>
                          </w:r>
                          <w:proofErr w:type="spellEnd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Reuirement</w:t>
                          </w:r>
                          <w:proofErr w:type="spellEnd"/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Untuk Pengembangan SIM PMB T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</w:t>
                          </w:r>
                          <w:r w:rsidRPr="00B40C3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. 2021/2022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F7A97C" id="_x0000_s1037" alt="Persegi panjang berwarna" style="position:absolute;margin-left:0;margin-top:0;width:597.5pt;height:25.9pt;z-index:251657728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" fillcolor="#151617 [334]" stroked="f" strokeweight="1pt">
              <v:textbox>
                <w:txbxContent>
                  <w:p w14:paraId="1AAF1E97" w14:textId="1998E44B" w:rsidR="00511432" w:rsidRPr="00B40C36" w:rsidRDefault="00511432" w:rsidP="00B40C36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proofErr w:type="spellStart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User</w:t>
                    </w:r>
                    <w:proofErr w:type="spellEnd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Reuirement</w:t>
                    </w:r>
                    <w:proofErr w:type="spellEnd"/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Untuk Pengembangan SIM PMB T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</w:t>
                    </w:r>
                    <w:r w:rsidRPr="00B40C36">
                      <w:rPr>
                        <w:rFonts w:ascii="Arial" w:hAnsi="Arial" w:cs="Arial"/>
                        <w:sz w:val="20"/>
                        <w:szCs w:val="20"/>
                      </w:rPr>
                      <w:t>. 2021/2022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2E0B7" w14:textId="77777777" w:rsidR="00C67D2E" w:rsidRDefault="00C67D2E" w:rsidP="002C5718">
      <w:pPr>
        <w:spacing w:after="0" w:line="240" w:lineRule="auto"/>
      </w:pPr>
      <w:r>
        <w:separator/>
      </w:r>
    </w:p>
  </w:footnote>
  <w:footnote w:type="continuationSeparator" w:id="0">
    <w:p w14:paraId="71168038" w14:textId="77777777" w:rsidR="00C67D2E" w:rsidRDefault="00C67D2E" w:rsidP="002C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621C8" w14:textId="2DE73B37" w:rsidR="00511432" w:rsidRDefault="00511432">
    <w:pPr>
      <w:pStyle w:val="Header"/>
    </w:pPr>
    <w:r w:rsidRPr="00500EB3">
      <w:drawing>
        <wp:anchor distT="0" distB="0" distL="114300" distR="114300" simplePos="0" relativeHeight="251662848" behindDoc="0" locked="0" layoutInCell="1" allowOverlap="1" wp14:anchorId="7454625F" wp14:editId="687DC89E">
          <wp:simplePos x="0" y="0"/>
          <wp:positionH relativeFrom="margin">
            <wp:posOffset>91440</wp:posOffset>
          </wp:positionH>
          <wp:positionV relativeFrom="paragraph">
            <wp:posOffset>-448755</wp:posOffset>
          </wp:positionV>
          <wp:extent cx="1590675" cy="509486"/>
          <wp:effectExtent l="0" t="0" r="0" b="5080"/>
          <wp:wrapNone/>
          <wp:docPr id="27" name="Gambar 27" descr="Sebuah gambar berisi tanda, menggambar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ambar 11" descr="Sebuah gambar berisi tanda, menggambar&#10;&#10;Deskripsi dibuat secara otomat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5094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00EB3">
      <mc:AlternateContent>
        <mc:Choice Requires="wps">
          <w:drawing>
            <wp:anchor distT="0" distB="0" distL="114300" distR="114300" simplePos="0" relativeHeight="251661824" behindDoc="1" locked="0" layoutInCell="1" allowOverlap="1" wp14:anchorId="3659F564" wp14:editId="1C0CFA32">
              <wp:simplePos x="0" y="0"/>
              <wp:positionH relativeFrom="column">
                <wp:posOffset>-581660</wp:posOffset>
              </wp:positionH>
              <wp:positionV relativeFrom="paragraph">
                <wp:posOffset>-730885</wp:posOffset>
              </wp:positionV>
              <wp:extent cx="7772400" cy="254635"/>
              <wp:effectExtent l="0" t="0" r="0" b="0"/>
              <wp:wrapNone/>
              <wp:docPr id="26" name="Persegi 21" descr="Persegi panjang berwarn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25463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51197E" w14:textId="77777777" w:rsidR="00511432" w:rsidRPr="000C6B95" w:rsidRDefault="00511432" w:rsidP="00500EB3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59F564" id="Persegi 21" o:spid="_x0000_s1034" alt="Persegi panjang berwarna" style="position:absolute;margin-left:-45.8pt;margin-top:-57.55pt;width:612pt;height:20.05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" fillcolor="#0e1128 [3215]" stroked="f" strokeweight="1pt">
              <v:textbox>
                <w:txbxContent>
                  <w:p w14:paraId="0351197E" w14:textId="77777777" w:rsidR="00511432" w:rsidRPr="000C6B95" w:rsidRDefault="00511432" w:rsidP="00500EB3">
                    <w:pPr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D24B9" w14:textId="3F51B1F3" w:rsidR="00511432" w:rsidRDefault="00511432">
    <w:pPr>
      <w:pStyle w:val="Header"/>
    </w:pPr>
    <w:r>
      <w:rPr>
        <w:noProof/>
        <w:lang w:bidi="id-ID"/>
      </w:rPr>
      <w:drawing>
        <wp:anchor distT="0" distB="0" distL="114300" distR="114300" simplePos="0" relativeHeight="251659776" behindDoc="0" locked="0" layoutInCell="1" allowOverlap="1" wp14:anchorId="23378BC7" wp14:editId="6FCDE418">
          <wp:simplePos x="0" y="0"/>
          <wp:positionH relativeFrom="margin">
            <wp:align>left</wp:align>
          </wp:positionH>
          <wp:positionV relativeFrom="paragraph">
            <wp:posOffset>-381000</wp:posOffset>
          </wp:positionV>
          <wp:extent cx="1590675" cy="509486"/>
          <wp:effectExtent l="0" t="0" r="0" b="5080"/>
          <wp:wrapNone/>
          <wp:docPr id="24" name="Gambar 24" descr="Sebuah gambar berisi tanda, menggambar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ambar 11" descr="Sebuah gambar berisi tanda, menggambar&#10;&#10;Deskripsi dibuat secara otomat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5094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id-ID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4703429" wp14:editId="48B46534">
              <wp:simplePos x="0" y="0"/>
              <wp:positionH relativeFrom="column">
                <wp:posOffset>-709930</wp:posOffset>
              </wp:positionH>
              <wp:positionV relativeFrom="paragraph">
                <wp:posOffset>-731520</wp:posOffset>
              </wp:positionV>
              <wp:extent cx="7772400" cy="255241"/>
              <wp:effectExtent l="0" t="0" r="0" b="0"/>
              <wp:wrapNone/>
              <wp:docPr id="21" name="Persegi 21" descr="Persegi panjang berwarn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255241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4F3DDB" w14:textId="77777777" w:rsidR="00511432" w:rsidRPr="000C6B95" w:rsidRDefault="00511432" w:rsidP="00742DE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703429" id="_x0000_s1036" alt="Persegi panjang berwarna" style="position:absolute;margin-left:-55.9pt;margin-top:-57.6pt;width:612pt;height:20.1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" fillcolor="#0e1128 [3215]" stroked="f" strokeweight="1pt">
              <v:textbox>
                <w:txbxContent>
                  <w:p w14:paraId="4A4F3DDB" w14:textId="77777777" w:rsidR="00511432" w:rsidRPr="000C6B95" w:rsidRDefault="00511432" w:rsidP="00742DEE">
                    <w:pPr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</w:p>
                </w:txbxContent>
              </v:textbox>
            </v:rect>
          </w:pict>
        </mc:Fallback>
      </mc:AlternateContent>
    </w:r>
    <w:r w:rsidRPr="00EF0FD2">
      <w:rPr>
        <w:noProof/>
        <w:lang w:bidi="id-ID"/>
      </w:rPr>
      <w:drawing>
        <wp:anchor distT="0" distB="0" distL="114300" distR="114300" simplePos="0" relativeHeight="251658752" behindDoc="0" locked="0" layoutInCell="1" allowOverlap="1" wp14:anchorId="6F0C97C1" wp14:editId="4B9B58BA">
          <wp:simplePos x="0" y="0"/>
          <wp:positionH relativeFrom="margin">
            <wp:posOffset>-217170</wp:posOffset>
          </wp:positionH>
          <wp:positionV relativeFrom="paragraph">
            <wp:posOffset>-4143375</wp:posOffset>
          </wp:positionV>
          <wp:extent cx="1583690" cy="507365"/>
          <wp:effectExtent l="0" t="0" r="0" b="6985"/>
          <wp:wrapSquare wrapText="bothSides"/>
          <wp:docPr id="25" name="Grafik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fi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3690" cy="507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E3AE5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9B240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ECE77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EB8F1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485F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B03A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8C16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C823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E40A3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A815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B7B7F"/>
    <w:multiLevelType w:val="hybridMultilevel"/>
    <w:tmpl w:val="749AA2CA"/>
    <w:lvl w:ilvl="0" w:tplc="38B609BA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32E7FF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0C886829"/>
    <w:multiLevelType w:val="hybridMultilevel"/>
    <w:tmpl w:val="034CC750"/>
    <w:lvl w:ilvl="0" w:tplc="ACE2E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1AB5112"/>
    <w:multiLevelType w:val="hybridMultilevel"/>
    <w:tmpl w:val="CEDE9A64"/>
    <w:lvl w:ilvl="0" w:tplc="ACE2E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C30CA5"/>
    <w:multiLevelType w:val="hybridMultilevel"/>
    <w:tmpl w:val="9E6CFF9C"/>
    <w:lvl w:ilvl="0" w:tplc="07F21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B279BA"/>
    <w:multiLevelType w:val="hybridMultilevel"/>
    <w:tmpl w:val="701A37D8"/>
    <w:lvl w:ilvl="0" w:tplc="ACE2E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7D1F80"/>
    <w:multiLevelType w:val="hybridMultilevel"/>
    <w:tmpl w:val="A6908264"/>
    <w:lvl w:ilvl="0" w:tplc="07F21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DD1019"/>
    <w:multiLevelType w:val="hybridMultilevel"/>
    <w:tmpl w:val="7E2CC33E"/>
    <w:lvl w:ilvl="0" w:tplc="38090019">
      <w:start w:val="1"/>
      <w:numFmt w:val="lowerLetter"/>
      <w:lvlText w:val="%1."/>
      <w:lvlJc w:val="left"/>
      <w:pPr>
        <w:ind w:left="2700" w:hanging="360"/>
      </w:pPr>
    </w:lvl>
    <w:lvl w:ilvl="1" w:tplc="04210019" w:tentative="1">
      <w:start w:val="1"/>
      <w:numFmt w:val="lowerLetter"/>
      <w:lvlText w:val="%2."/>
      <w:lvlJc w:val="left"/>
      <w:pPr>
        <w:ind w:left="3420" w:hanging="360"/>
      </w:pPr>
    </w:lvl>
    <w:lvl w:ilvl="2" w:tplc="0421001B" w:tentative="1">
      <w:start w:val="1"/>
      <w:numFmt w:val="lowerRoman"/>
      <w:lvlText w:val="%3."/>
      <w:lvlJc w:val="right"/>
      <w:pPr>
        <w:ind w:left="4140" w:hanging="180"/>
      </w:pPr>
    </w:lvl>
    <w:lvl w:ilvl="3" w:tplc="0421000F" w:tentative="1">
      <w:start w:val="1"/>
      <w:numFmt w:val="decimal"/>
      <w:lvlText w:val="%4."/>
      <w:lvlJc w:val="left"/>
      <w:pPr>
        <w:ind w:left="4860" w:hanging="360"/>
      </w:pPr>
    </w:lvl>
    <w:lvl w:ilvl="4" w:tplc="04210019" w:tentative="1">
      <w:start w:val="1"/>
      <w:numFmt w:val="lowerLetter"/>
      <w:lvlText w:val="%5."/>
      <w:lvlJc w:val="left"/>
      <w:pPr>
        <w:ind w:left="5580" w:hanging="360"/>
      </w:pPr>
    </w:lvl>
    <w:lvl w:ilvl="5" w:tplc="0421001B" w:tentative="1">
      <w:start w:val="1"/>
      <w:numFmt w:val="lowerRoman"/>
      <w:lvlText w:val="%6."/>
      <w:lvlJc w:val="right"/>
      <w:pPr>
        <w:ind w:left="6300" w:hanging="180"/>
      </w:pPr>
    </w:lvl>
    <w:lvl w:ilvl="6" w:tplc="0421000F" w:tentative="1">
      <w:start w:val="1"/>
      <w:numFmt w:val="decimal"/>
      <w:lvlText w:val="%7."/>
      <w:lvlJc w:val="left"/>
      <w:pPr>
        <w:ind w:left="7020" w:hanging="360"/>
      </w:pPr>
    </w:lvl>
    <w:lvl w:ilvl="7" w:tplc="04210019" w:tentative="1">
      <w:start w:val="1"/>
      <w:numFmt w:val="lowerLetter"/>
      <w:lvlText w:val="%8."/>
      <w:lvlJc w:val="left"/>
      <w:pPr>
        <w:ind w:left="7740" w:hanging="360"/>
      </w:pPr>
    </w:lvl>
    <w:lvl w:ilvl="8" w:tplc="0421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7" w15:restartNumberingAfterBreak="0">
    <w:nsid w:val="45F15F23"/>
    <w:multiLevelType w:val="hybridMultilevel"/>
    <w:tmpl w:val="10FE61C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BC6DFB"/>
    <w:multiLevelType w:val="hybridMultilevel"/>
    <w:tmpl w:val="669835FE"/>
    <w:lvl w:ilvl="0" w:tplc="75C6AD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526B4"/>
    <w:multiLevelType w:val="hybridMultilevel"/>
    <w:tmpl w:val="B67C3AA4"/>
    <w:lvl w:ilvl="0" w:tplc="9DB0EA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D81001"/>
    <w:multiLevelType w:val="hybridMultilevel"/>
    <w:tmpl w:val="5504DAD4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7A70CE5"/>
    <w:multiLevelType w:val="hybridMultilevel"/>
    <w:tmpl w:val="9B78E3B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E110B8"/>
    <w:multiLevelType w:val="hybridMultilevel"/>
    <w:tmpl w:val="EB1E8F8C"/>
    <w:lvl w:ilvl="0" w:tplc="FD146FE4">
      <w:start w:val="1"/>
      <w:numFmt w:val="bullet"/>
      <w:lvlText w:val="-"/>
      <w:lvlJc w:val="left"/>
      <w:pPr>
        <w:ind w:left="1800" w:hanging="360"/>
      </w:pPr>
      <w:rPr>
        <w:rFonts w:ascii="Microsoft Sans Serif" w:eastAsiaTheme="minorHAnsi" w:hAnsi="Microsoft Sans Serif" w:cs="Microsoft Sans Serif" w:hint="default"/>
        <w:b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EF37DE6"/>
    <w:multiLevelType w:val="hybridMultilevel"/>
    <w:tmpl w:val="C99CFC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3"/>
  </w:num>
  <w:num w:numId="13">
    <w:abstractNumId w:val="15"/>
  </w:num>
  <w:num w:numId="14">
    <w:abstractNumId w:val="13"/>
  </w:num>
  <w:num w:numId="15">
    <w:abstractNumId w:val="22"/>
  </w:num>
  <w:num w:numId="16">
    <w:abstractNumId w:val="11"/>
  </w:num>
  <w:num w:numId="17">
    <w:abstractNumId w:val="21"/>
  </w:num>
  <w:num w:numId="18">
    <w:abstractNumId w:val="20"/>
  </w:num>
  <w:num w:numId="19">
    <w:abstractNumId w:val="18"/>
  </w:num>
  <w:num w:numId="20">
    <w:abstractNumId w:val="19"/>
  </w:num>
  <w:num w:numId="21">
    <w:abstractNumId w:val="16"/>
  </w:num>
  <w:num w:numId="22">
    <w:abstractNumId w:val="12"/>
  </w:num>
  <w:num w:numId="23">
    <w:abstractNumId w:val="1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36"/>
    <w:rsid w:val="00002A06"/>
    <w:rsid w:val="00007B09"/>
    <w:rsid w:val="000130BC"/>
    <w:rsid w:val="00025C6F"/>
    <w:rsid w:val="00034524"/>
    <w:rsid w:val="000766B3"/>
    <w:rsid w:val="00076766"/>
    <w:rsid w:val="00085CD0"/>
    <w:rsid w:val="00096058"/>
    <w:rsid w:val="000965E0"/>
    <w:rsid w:val="000B6D4E"/>
    <w:rsid w:val="000C4744"/>
    <w:rsid w:val="000C531D"/>
    <w:rsid w:val="000C6B95"/>
    <w:rsid w:val="000C7EED"/>
    <w:rsid w:val="000D2908"/>
    <w:rsid w:val="000F7125"/>
    <w:rsid w:val="001204A2"/>
    <w:rsid w:val="00123BE8"/>
    <w:rsid w:val="001278A6"/>
    <w:rsid w:val="00130DB8"/>
    <w:rsid w:val="00131DA7"/>
    <w:rsid w:val="00174A50"/>
    <w:rsid w:val="00192061"/>
    <w:rsid w:val="001C6954"/>
    <w:rsid w:val="001D4D00"/>
    <w:rsid w:val="001D5E85"/>
    <w:rsid w:val="001F033F"/>
    <w:rsid w:val="001F30E8"/>
    <w:rsid w:val="00201301"/>
    <w:rsid w:val="00202FFC"/>
    <w:rsid w:val="00212A16"/>
    <w:rsid w:val="00216A97"/>
    <w:rsid w:val="00221CA6"/>
    <w:rsid w:val="0029546B"/>
    <w:rsid w:val="002A1F55"/>
    <w:rsid w:val="002A314D"/>
    <w:rsid w:val="002B4FBE"/>
    <w:rsid w:val="002C5718"/>
    <w:rsid w:val="00306B9F"/>
    <w:rsid w:val="003120B4"/>
    <w:rsid w:val="0032658D"/>
    <w:rsid w:val="003602A2"/>
    <w:rsid w:val="00360E91"/>
    <w:rsid w:val="00361D25"/>
    <w:rsid w:val="003A43C0"/>
    <w:rsid w:val="003B6D88"/>
    <w:rsid w:val="003C1694"/>
    <w:rsid w:val="003E2AE3"/>
    <w:rsid w:val="003F3C7F"/>
    <w:rsid w:val="003F7307"/>
    <w:rsid w:val="00415F4A"/>
    <w:rsid w:val="0041786B"/>
    <w:rsid w:val="004207F6"/>
    <w:rsid w:val="00425B6F"/>
    <w:rsid w:val="00450A00"/>
    <w:rsid w:val="00457B90"/>
    <w:rsid w:val="004A63E5"/>
    <w:rsid w:val="004B0015"/>
    <w:rsid w:val="004B0311"/>
    <w:rsid w:val="004C1DC1"/>
    <w:rsid w:val="004C2CA6"/>
    <w:rsid w:val="004D600F"/>
    <w:rsid w:val="00500A97"/>
    <w:rsid w:val="00500EB3"/>
    <w:rsid w:val="00511432"/>
    <w:rsid w:val="0052534F"/>
    <w:rsid w:val="00552BE7"/>
    <w:rsid w:val="00585CF0"/>
    <w:rsid w:val="005A3F0F"/>
    <w:rsid w:val="005C2A45"/>
    <w:rsid w:val="00615611"/>
    <w:rsid w:val="00623B78"/>
    <w:rsid w:val="00643802"/>
    <w:rsid w:val="00674358"/>
    <w:rsid w:val="0069230C"/>
    <w:rsid w:val="00693169"/>
    <w:rsid w:val="006A319B"/>
    <w:rsid w:val="006A608A"/>
    <w:rsid w:val="006B13B7"/>
    <w:rsid w:val="006C5E1B"/>
    <w:rsid w:val="006C7BF9"/>
    <w:rsid w:val="006F7A8E"/>
    <w:rsid w:val="0070077D"/>
    <w:rsid w:val="0070298C"/>
    <w:rsid w:val="0071733E"/>
    <w:rsid w:val="00737046"/>
    <w:rsid w:val="007374A1"/>
    <w:rsid w:val="00742157"/>
    <w:rsid w:val="00742DEE"/>
    <w:rsid w:val="0074427E"/>
    <w:rsid w:val="0076598A"/>
    <w:rsid w:val="00773D30"/>
    <w:rsid w:val="007740BD"/>
    <w:rsid w:val="007769DA"/>
    <w:rsid w:val="00784F17"/>
    <w:rsid w:val="007A4F72"/>
    <w:rsid w:val="007B61BF"/>
    <w:rsid w:val="007B65BE"/>
    <w:rsid w:val="007D7481"/>
    <w:rsid w:val="007E43B7"/>
    <w:rsid w:val="007F002A"/>
    <w:rsid w:val="007F70BF"/>
    <w:rsid w:val="008171FE"/>
    <w:rsid w:val="00825958"/>
    <w:rsid w:val="00827457"/>
    <w:rsid w:val="008328E5"/>
    <w:rsid w:val="00833BD3"/>
    <w:rsid w:val="00852788"/>
    <w:rsid w:val="00867DC1"/>
    <w:rsid w:val="008A1304"/>
    <w:rsid w:val="008D04C2"/>
    <w:rsid w:val="008D367B"/>
    <w:rsid w:val="008F496A"/>
    <w:rsid w:val="00925D7F"/>
    <w:rsid w:val="00935CA2"/>
    <w:rsid w:val="00936BCC"/>
    <w:rsid w:val="00946835"/>
    <w:rsid w:val="00952BDE"/>
    <w:rsid w:val="009706F4"/>
    <w:rsid w:val="00976880"/>
    <w:rsid w:val="00991525"/>
    <w:rsid w:val="0099231C"/>
    <w:rsid w:val="009923B1"/>
    <w:rsid w:val="00997488"/>
    <w:rsid w:val="009A0F9A"/>
    <w:rsid w:val="009C37A4"/>
    <w:rsid w:val="009D6330"/>
    <w:rsid w:val="009D6CF4"/>
    <w:rsid w:val="00A11478"/>
    <w:rsid w:val="00A16BC3"/>
    <w:rsid w:val="00A21E78"/>
    <w:rsid w:val="00A229F8"/>
    <w:rsid w:val="00A2663D"/>
    <w:rsid w:val="00A43131"/>
    <w:rsid w:val="00A62A46"/>
    <w:rsid w:val="00A7630D"/>
    <w:rsid w:val="00A8520D"/>
    <w:rsid w:val="00A9109F"/>
    <w:rsid w:val="00AB1EC1"/>
    <w:rsid w:val="00AB3A58"/>
    <w:rsid w:val="00AE5EDF"/>
    <w:rsid w:val="00AF191B"/>
    <w:rsid w:val="00AF3600"/>
    <w:rsid w:val="00B06718"/>
    <w:rsid w:val="00B40C36"/>
    <w:rsid w:val="00B469A9"/>
    <w:rsid w:val="00B741D2"/>
    <w:rsid w:val="00BA55E9"/>
    <w:rsid w:val="00BA7D47"/>
    <w:rsid w:val="00BB0185"/>
    <w:rsid w:val="00BB450E"/>
    <w:rsid w:val="00BB73EE"/>
    <w:rsid w:val="00BB7684"/>
    <w:rsid w:val="00BC6392"/>
    <w:rsid w:val="00BC7AFA"/>
    <w:rsid w:val="00BD6AFD"/>
    <w:rsid w:val="00BE6286"/>
    <w:rsid w:val="00BF46CC"/>
    <w:rsid w:val="00C079E5"/>
    <w:rsid w:val="00C15B74"/>
    <w:rsid w:val="00C33BCC"/>
    <w:rsid w:val="00C67D2E"/>
    <w:rsid w:val="00C7199F"/>
    <w:rsid w:val="00C8739C"/>
    <w:rsid w:val="00CB2BF2"/>
    <w:rsid w:val="00CB2EC1"/>
    <w:rsid w:val="00CB3408"/>
    <w:rsid w:val="00CB55F2"/>
    <w:rsid w:val="00CC0861"/>
    <w:rsid w:val="00CE1BD3"/>
    <w:rsid w:val="00CE70D0"/>
    <w:rsid w:val="00CF47FF"/>
    <w:rsid w:val="00D031E1"/>
    <w:rsid w:val="00D034D0"/>
    <w:rsid w:val="00D042A1"/>
    <w:rsid w:val="00D21C96"/>
    <w:rsid w:val="00D33A9B"/>
    <w:rsid w:val="00D420A6"/>
    <w:rsid w:val="00D46E4F"/>
    <w:rsid w:val="00D50CA8"/>
    <w:rsid w:val="00D625CF"/>
    <w:rsid w:val="00D64755"/>
    <w:rsid w:val="00D922D8"/>
    <w:rsid w:val="00DA0088"/>
    <w:rsid w:val="00DA1034"/>
    <w:rsid w:val="00DB0C7F"/>
    <w:rsid w:val="00DB4D63"/>
    <w:rsid w:val="00E115B2"/>
    <w:rsid w:val="00E25A13"/>
    <w:rsid w:val="00E335CC"/>
    <w:rsid w:val="00E55EA7"/>
    <w:rsid w:val="00E63047"/>
    <w:rsid w:val="00E638A6"/>
    <w:rsid w:val="00E676C2"/>
    <w:rsid w:val="00E73233"/>
    <w:rsid w:val="00E764DA"/>
    <w:rsid w:val="00E77DC5"/>
    <w:rsid w:val="00EA6266"/>
    <w:rsid w:val="00EC0AE8"/>
    <w:rsid w:val="00EC4128"/>
    <w:rsid w:val="00ED1348"/>
    <w:rsid w:val="00ED34D6"/>
    <w:rsid w:val="00EF0FD2"/>
    <w:rsid w:val="00EF100B"/>
    <w:rsid w:val="00EF6966"/>
    <w:rsid w:val="00F01101"/>
    <w:rsid w:val="00F019B6"/>
    <w:rsid w:val="00F11820"/>
    <w:rsid w:val="00F326C8"/>
    <w:rsid w:val="00F4571D"/>
    <w:rsid w:val="00FB04E0"/>
    <w:rsid w:val="00FB3C80"/>
    <w:rsid w:val="00FC2D12"/>
    <w:rsid w:val="00FD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DB2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5E9"/>
  </w:style>
  <w:style w:type="paragraph" w:styleId="Judul1">
    <w:name w:val="heading 1"/>
    <w:basedOn w:val="Normal"/>
    <w:next w:val="Normal"/>
    <w:link w:val="Judul1KAR"/>
    <w:uiPriority w:val="9"/>
    <w:qFormat/>
    <w:rsid w:val="0003452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1204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0E1128" w:themeColor="text2"/>
      <w:szCs w:val="26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468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6F7E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16A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6F7E" w:themeColor="accent1" w:themeShade="B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16A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Tempatpenampungteks">
    <w:name w:val="Placeholder Text"/>
    <w:basedOn w:val="FontParagrafDefault"/>
    <w:uiPriority w:val="99"/>
    <w:semiHidden/>
    <w:rsid w:val="00A229F8"/>
    <w:rPr>
      <w:color w:val="808080"/>
    </w:rPr>
  </w:style>
  <w:style w:type="table" w:styleId="KisiTabel">
    <w:name w:val="Table Grid"/>
    <w:basedOn w:val="TabelNormal"/>
    <w:uiPriority w:val="39"/>
    <w:rsid w:val="0078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enekananKeras">
    <w:name w:val="Intense Emphasis"/>
    <w:basedOn w:val="FontParagrafDefault"/>
    <w:uiPriority w:val="21"/>
    <w:semiHidden/>
    <w:unhideWhenUsed/>
    <w:qFormat/>
    <w:rsid w:val="00174A50"/>
    <w:rPr>
      <w:i/>
      <w:iCs/>
      <w:color w:val="527321" w:themeColor="accent5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semiHidden/>
    <w:unhideWhenUsed/>
    <w:qFormat/>
    <w:rsid w:val="00174A50"/>
    <w:pPr>
      <w:pBdr>
        <w:top w:val="single" w:sz="4" w:space="10" w:color="006F7E" w:themeColor="accent1" w:themeShade="BF"/>
        <w:bottom w:val="single" w:sz="4" w:space="10" w:color="006F7E" w:themeColor="accent1" w:themeShade="BF"/>
      </w:pBdr>
      <w:spacing w:before="360" w:after="360"/>
      <w:ind w:left="864" w:right="864"/>
      <w:jc w:val="center"/>
    </w:pPr>
    <w:rPr>
      <w:i/>
      <w:iCs/>
      <w:color w:val="527321" w:themeColor="accent5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semiHidden/>
    <w:rsid w:val="00174A50"/>
    <w:rPr>
      <w:i/>
      <w:iCs/>
      <w:color w:val="527321" w:themeColor="accent5" w:themeShade="BF"/>
      <w:sz w:val="24"/>
    </w:rPr>
  </w:style>
  <w:style w:type="paragraph" w:styleId="Header">
    <w:name w:val="header"/>
    <w:basedOn w:val="Normal"/>
    <w:link w:val="HeaderKAR"/>
    <w:uiPriority w:val="99"/>
    <w:semiHidden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semiHidden/>
    <w:rsid w:val="00BA55E9"/>
    <w:rPr>
      <w:lang w:val="en-US"/>
    </w:rPr>
  </w:style>
  <w:style w:type="paragraph" w:styleId="Footer">
    <w:name w:val="footer"/>
    <w:basedOn w:val="Normal"/>
    <w:link w:val="FooterKAR"/>
    <w:uiPriority w:val="99"/>
    <w:semiHidden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semiHidden/>
    <w:rsid w:val="00BA55E9"/>
    <w:rPr>
      <w:lang w:val="en-US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A11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A11478"/>
    <w:rPr>
      <w:rFonts w:ascii="Tahoma" w:hAnsi="Tahoma" w:cs="Tahoma"/>
      <w:sz w:val="16"/>
      <w:szCs w:val="16"/>
      <w:lang w:val="de-DE"/>
    </w:rPr>
  </w:style>
  <w:style w:type="paragraph" w:styleId="Salam">
    <w:name w:val="Salutation"/>
    <w:basedOn w:val="IndenNormal"/>
    <w:next w:val="Normal"/>
    <w:link w:val="SalamKAR"/>
    <w:uiPriority w:val="10"/>
    <w:unhideWhenUsed/>
    <w:qFormat/>
    <w:rsid w:val="00034524"/>
    <w:pPr>
      <w:spacing w:after="240" w:line="276" w:lineRule="auto"/>
      <w:ind w:left="0"/>
    </w:pPr>
    <w:rPr>
      <w:rFonts w:asciiTheme="majorHAnsi" w:eastAsiaTheme="minorEastAsia" w:hAnsiTheme="majorHAnsi" w:cstheme="minorHAnsi"/>
      <w:color w:val="0E1128" w:themeColor="text2"/>
      <w:sz w:val="32"/>
      <w:szCs w:val="20"/>
      <w:lang w:eastAsia="ja-JP"/>
    </w:rPr>
  </w:style>
  <w:style w:type="character" w:customStyle="1" w:styleId="SalamKAR">
    <w:name w:val="Salam KAR"/>
    <w:basedOn w:val="FontParagrafDefault"/>
    <w:link w:val="Salam"/>
    <w:uiPriority w:val="10"/>
    <w:rsid w:val="00034524"/>
    <w:rPr>
      <w:rFonts w:asciiTheme="majorHAnsi" w:eastAsiaTheme="minorEastAsia" w:hAnsiTheme="majorHAnsi" w:cstheme="minorHAnsi"/>
      <w:color w:val="0E1128" w:themeColor="text2"/>
      <w:sz w:val="32"/>
      <w:szCs w:val="20"/>
      <w:lang w:val="en-US" w:eastAsia="ja-JP"/>
    </w:rPr>
  </w:style>
  <w:style w:type="paragraph" w:styleId="IndenNormal">
    <w:name w:val="Normal Indent"/>
    <w:basedOn w:val="Normal"/>
    <w:uiPriority w:val="99"/>
    <w:semiHidden/>
    <w:unhideWhenUsed/>
    <w:rsid w:val="006A319B"/>
    <w:pPr>
      <w:ind w:left="708"/>
    </w:pPr>
  </w:style>
  <w:style w:type="character" w:customStyle="1" w:styleId="Judul1KAR">
    <w:name w:val="Judul 1 KAR"/>
    <w:basedOn w:val="FontParagrafDefault"/>
    <w:link w:val="Judul1"/>
    <w:uiPriority w:val="9"/>
    <w:rsid w:val="00034524"/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1204A2"/>
    <w:rPr>
      <w:rFonts w:asciiTheme="majorHAnsi" w:eastAsiaTheme="majorEastAsia" w:hAnsiTheme="majorHAnsi" w:cstheme="majorBidi"/>
      <w:caps/>
      <w:color w:val="0E1128" w:themeColor="text2"/>
      <w:sz w:val="24"/>
      <w:szCs w:val="26"/>
    </w:rPr>
  </w:style>
  <w:style w:type="character" w:styleId="ReferensiyangSering">
    <w:name w:val="Intense Reference"/>
    <w:basedOn w:val="FontParagrafDefault"/>
    <w:uiPriority w:val="32"/>
    <w:semiHidden/>
    <w:unhideWhenUsed/>
    <w:qFormat/>
    <w:rsid w:val="00174A50"/>
    <w:rPr>
      <w:b/>
      <w:bCs/>
      <w:caps w:val="0"/>
      <w:smallCaps/>
      <w:color w:val="527321" w:themeColor="accent5" w:themeShade="BF"/>
      <w:spacing w:val="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46835"/>
    <w:rPr>
      <w:rFonts w:asciiTheme="majorHAnsi" w:eastAsiaTheme="majorEastAsia" w:hAnsiTheme="majorHAnsi" w:cstheme="majorBidi"/>
      <w:i/>
      <w:iCs/>
      <w:color w:val="006F7E" w:themeColor="accent1" w:themeShade="BF"/>
      <w:sz w:val="24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16A97"/>
    <w:rPr>
      <w:rFonts w:asciiTheme="majorHAnsi" w:eastAsiaTheme="majorEastAsia" w:hAnsiTheme="majorHAnsi" w:cstheme="majorBidi"/>
      <w:color w:val="006F7E" w:themeColor="accent1" w:themeShade="BF"/>
      <w:sz w:val="24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16A97"/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paragraph" w:styleId="TeksBlok">
    <w:name w:val="Block Text"/>
    <w:basedOn w:val="Normal"/>
    <w:uiPriority w:val="99"/>
    <w:semiHidden/>
    <w:unhideWhenUsed/>
    <w:rsid w:val="00216A97"/>
    <w:pPr>
      <w:pBdr>
        <w:top w:val="single" w:sz="2" w:space="10" w:color="006F7E" w:themeColor="accent1" w:themeShade="BF" w:shadow="1"/>
        <w:left w:val="single" w:sz="2" w:space="10" w:color="006F7E" w:themeColor="accent1" w:themeShade="BF" w:shadow="1"/>
        <w:bottom w:val="single" w:sz="2" w:space="10" w:color="006F7E" w:themeColor="accent1" w:themeShade="BF" w:shadow="1"/>
        <w:right w:val="single" w:sz="2" w:space="10" w:color="006F7E" w:themeColor="accent1" w:themeShade="BF" w:shadow="1"/>
      </w:pBdr>
      <w:ind w:left="1152" w:right="1152"/>
    </w:pPr>
    <w:rPr>
      <w:rFonts w:eastAsiaTheme="minorEastAsia"/>
      <w:i/>
      <w:iCs/>
      <w:color w:val="006F7E" w:themeColor="accent1" w:themeShade="BF"/>
    </w:rPr>
  </w:style>
  <w:style w:type="character" w:styleId="HiperlinkyangDiikuti">
    <w:name w:val="FollowedHyperlink"/>
    <w:basedOn w:val="FontParagrafDefault"/>
    <w:uiPriority w:val="99"/>
    <w:semiHidden/>
    <w:unhideWhenUsed/>
    <w:rsid w:val="00216A97"/>
    <w:rPr>
      <w:color w:val="374D16" w:themeColor="accent5" w:themeShade="80"/>
      <w:u w:val="single"/>
    </w:rPr>
  </w:style>
  <w:style w:type="character" w:styleId="Hyperlink">
    <w:name w:val="Hyperlink"/>
    <w:basedOn w:val="FontParagrafDefault"/>
    <w:uiPriority w:val="99"/>
    <w:unhideWhenUsed/>
    <w:rsid w:val="00216A97"/>
    <w:rPr>
      <w:color w:val="4A671E" w:themeColor="accent4" w:themeShade="80"/>
      <w:u w:val="single"/>
    </w:rPr>
  </w:style>
  <w:style w:type="character" w:customStyle="1" w:styleId="SebutanBelumDibalas1">
    <w:name w:val="Sebutan Belum Dibalas1"/>
    <w:basedOn w:val="FontParagrafDefault"/>
    <w:uiPriority w:val="99"/>
    <w:semiHidden/>
    <w:unhideWhenUsed/>
    <w:rsid w:val="00216A97"/>
    <w:rPr>
      <w:color w:val="6F7378" w:themeColor="background2" w:themeShade="80"/>
      <w:shd w:val="clear" w:color="auto" w:fill="E6E6E6"/>
    </w:rPr>
  </w:style>
  <w:style w:type="paragraph" w:customStyle="1" w:styleId="InfoKontak">
    <w:name w:val="Info Kontak"/>
    <w:basedOn w:val="Normal"/>
    <w:uiPriority w:val="12"/>
    <w:qFormat/>
    <w:rsid w:val="001204A2"/>
    <w:pPr>
      <w:spacing w:after="0" w:line="240" w:lineRule="auto"/>
      <w:ind w:left="720"/>
      <w:contextualSpacing/>
    </w:pPr>
    <w:rPr>
      <w:sz w:val="20"/>
    </w:rPr>
  </w:style>
  <w:style w:type="paragraph" w:customStyle="1" w:styleId="Gambar">
    <w:name w:val="Gambar"/>
    <w:basedOn w:val="Normal"/>
    <w:uiPriority w:val="1"/>
    <w:semiHidden/>
    <w:rsid w:val="00552BE7"/>
    <w:pPr>
      <w:ind w:left="720"/>
    </w:pPr>
    <w:rPr>
      <w:noProof/>
    </w:rPr>
  </w:style>
  <w:style w:type="paragraph" w:styleId="Penutup">
    <w:name w:val="Closing"/>
    <w:basedOn w:val="Normal"/>
    <w:link w:val="PenutupKAR"/>
    <w:uiPriority w:val="99"/>
    <w:unhideWhenUsed/>
    <w:qFormat/>
    <w:rsid w:val="00034524"/>
    <w:pPr>
      <w:spacing w:before="240" w:after="240" w:line="240" w:lineRule="auto"/>
    </w:pPr>
  </w:style>
  <w:style w:type="character" w:customStyle="1" w:styleId="PenutupKAR">
    <w:name w:val="Penutup KAR"/>
    <w:basedOn w:val="FontParagrafDefault"/>
    <w:link w:val="Penutup"/>
    <w:uiPriority w:val="99"/>
    <w:rsid w:val="00034524"/>
  </w:style>
  <w:style w:type="paragraph" w:styleId="TandaTangan">
    <w:name w:val="Signature"/>
    <w:basedOn w:val="Normal"/>
    <w:link w:val="TandaTanganKAR"/>
    <w:uiPriority w:val="11"/>
    <w:unhideWhenUsed/>
    <w:qFormat/>
    <w:rsid w:val="00EF0FD2"/>
    <w:pPr>
      <w:spacing w:after="0" w:line="240" w:lineRule="auto"/>
    </w:pPr>
    <w:rPr>
      <w:rFonts w:asciiTheme="majorHAnsi" w:hAnsiTheme="majorHAnsi"/>
      <w:color w:val="0E1128" w:themeColor="text2"/>
      <w:sz w:val="32"/>
    </w:rPr>
  </w:style>
  <w:style w:type="character" w:customStyle="1" w:styleId="TandaTanganKAR">
    <w:name w:val="Tanda Tangan KAR"/>
    <w:basedOn w:val="FontParagrafDefault"/>
    <w:link w:val="TandaTangan"/>
    <w:uiPriority w:val="11"/>
    <w:rsid w:val="00EF0FD2"/>
    <w:rPr>
      <w:rFonts w:asciiTheme="majorHAnsi" w:hAnsiTheme="majorHAnsi"/>
      <w:color w:val="0E1128" w:themeColor="text2"/>
      <w:sz w:val="32"/>
    </w:rPr>
  </w:style>
  <w:style w:type="paragraph" w:styleId="Tanggal">
    <w:name w:val="Date"/>
    <w:basedOn w:val="Normal"/>
    <w:next w:val="Normal"/>
    <w:link w:val="TanggalKAR"/>
    <w:uiPriority w:val="99"/>
    <w:qFormat/>
    <w:rsid w:val="00085CD0"/>
    <w:pPr>
      <w:jc w:val="right"/>
    </w:pPr>
    <w:rPr>
      <w:rFonts w:asciiTheme="majorHAnsi" w:hAnsiTheme="majorHAnsi"/>
      <w:sz w:val="32"/>
    </w:rPr>
  </w:style>
  <w:style w:type="character" w:customStyle="1" w:styleId="TanggalKAR">
    <w:name w:val="Tanggal KAR"/>
    <w:basedOn w:val="FontParagrafDefault"/>
    <w:link w:val="Tanggal"/>
    <w:uiPriority w:val="99"/>
    <w:rsid w:val="00085CD0"/>
    <w:rPr>
      <w:rFonts w:asciiTheme="majorHAnsi" w:hAnsiTheme="majorHAnsi"/>
      <w:sz w:val="32"/>
    </w:rPr>
  </w:style>
  <w:style w:type="paragraph" w:styleId="DaftarParagraf">
    <w:name w:val="List Paragraph"/>
    <w:basedOn w:val="Normal"/>
    <w:uiPriority w:val="34"/>
    <w:unhideWhenUsed/>
    <w:qFormat/>
    <w:rsid w:val="00B40C36"/>
    <w:pPr>
      <w:ind w:left="720"/>
      <w:contextualSpacing/>
    </w:pPr>
  </w:style>
  <w:style w:type="character" w:styleId="SebutanYangBelumTerselesaikan">
    <w:name w:val="Unresolved Mention"/>
    <w:basedOn w:val="FontParagrafDefault"/>
    <w:uiPriority w:val="99"/>
    <w:semiHidden/>
    <w:unhideWhenUsed/>
    <w:rsid w:val="00A62A46"/>
    <w:rPr>
      <w:color w:val="605E5C"/>
      <w:shd w:val="clear" w:color="auto" w:fill="E1DFDD"/>
    </w:rPr>
  </w:style>
  <w:style w:type="character" w:styleId="ReferensiKomentar">
    <w:name w:val="annotation reference"/>
    <w:basedOn w:val="FontParagrafDefault"/>
    <w:uiPriority w:val="99"/>
    <w:semiHidden/>
    <w:unhideWhenUsed/>
    <w:rsid w:val="0041786B"/>
    <w:rPr>
      <w:sz w:val="16"/>
      <w:szCs w:val="16"/>
    </w:rPr>
  </w:style>
  <w:style w:type="paragraph" w:styleId="TeksKomentar">
    <w:name w:val="annotation text"/>
    <w:basedOn w:val="Normal"/>
    <w:link w:val="TeksKomentarKAR"/>
    <w:uiPriority w:val="99"/>
    <w:semiHidden/>
    <w:unhideWhenUsed/>
    <w:rsid w:val="0041786B"/>
    <w:pPr>
      <w:spacing w:line="240" w:lineRule="auto"/>
    </w:pPr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41786B"/>
    <w:rPr>
      <w:sz w:val="20"/>
      <w:szCs w:val="20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41786B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41786B"/>
    <w:rPr>
      <w:b/>
      <w:bCs/>
      <w:sz w:val="20"/>
      <w:szCs w:val="20"/>
    </w:rPr>
  </w:style>
  <w:style w:type="table" w:styleId="TabelBiasa3">
    <w:name w:val="Plain Table 3"/>
    <w:basedOn w:val="TabelNormal"/>
    <w:uiPriority w:val="43"/>
    <w:rsid w:val="006F7A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4D55D5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4D55D5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Biasa4">
    <w:name w:val="Plain Table 4"/>
    <w:basedOn w:val="TabelNormal"/>
    <w:uiPriority w:val="44"/>
    <w:rsid w:val="006F7A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-danger">
    <w:name w:val="text-danger"/>
    <w:basedOn w:val="FontParagrafDefault"/>
    <w:rsid w:val="006F7A8E"/>
  </w:style>
  <w:style w:type="paragraph" w:customStyle="1" w:styleId="text-muted">
    <w:name w:val="text-muted"/>
    <w:basedOn w:val="Normal"/>
    <w:rsid w:val="00DB4D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id-ID"/>
    </w:rPr>
  </w:style>
  <w:style w:type="character" w:styleId="Kuat">
    <w:name w:val="Strong"/>
    <w:basedOn w:val="FontParagrafDefault"/>
    <w:uiPriority w:val="22"/>
    <w:qFormat/>
    <w:rsid w:val="00DB4D63"/>
    <w:rPr>
      <w:b/>
      <w:bCs/>
    </w:rPr>
  </w:style>
  <w:style w:type="character" w:customStyle="1" w:styleId="red">
    <w:name w:val="red"/>
    <w:basedOn w:val="FontParagrafDefault"/>
    <w:rsid w:val="007740BD"/>
  </w:style>
  <w:style w:type="table" w:styleId="TabelBiasa1">
    <w:name w:val="Plain Table 1"/>
    <w:basedOn w:val="TabelNormal"/>
    <w:uiPriority w:val="41"/>
    <w:rsid w:val="007442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Daftar1Terang-Aksen1">
    <w:name w:val="List Table 1 Light Accent 1"/>
    <w:basedOn w:val="TabelNormal"/>
    <w:uiPriority w:val="46"/>
    <w:rsid w:val="00BC63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2E7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2E7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7FF" w:themeFill="accent1" w:themeFillTint="33"/>
      </w:tcPr>
    </w:tblStylePr>
    <w:tblStylePr w:type="band1Horz">
      <w:tblPr/>
      <w:tcPr>
        <w:shd w:val="clear" w:color="auto" w:fill="BAF7FF" w:themeFill="accent1" w:themeFillTint="33"/>
      </w:tcPr>
    </w:tblStylePr>
  </w:style>
  <w:style w:type="paragraph" w:styleId="Keterangan">
    <w:name w:val="caption"/>
    <w:basedOn w:val="Normal"/>
    <w:next w:val="Normal"/>
    <w:uiPriority w:val="35"/>
    <w:unhideWhenUsed/>
    <w:qFormat/>
    <w:rsid w:val="00511432"/>
    <w:pPr>
      <w:spacing w:after="200" w:line="240" w:lineRule="auto"/>
    </w:pPr>
    <w:rPr>
      <w:i/>
      <w:iCs/>
      <w:color w:val="0E112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drive.google.com/file/d/1AVrG3vIdv6IPuSEW8djAqSWsaiC6OsS0/view?usp=sharing" TargetMode="External"/><Relationship Id="rId26" Type="http://schemas.openxmlformats.org/officeDocument/2006/relationships/hyperlink" Target="https://drive.google.com/file/d/1674luDJaqO5J46g8PxjTBAbfxprptrLh/view?usp=sharing" TargetMode="External"/><Relationship Id="rId39" Type="http://schemas.openxmlformats.org/officeDocument/2006/relationships/header" Target="header1.xml"/><Relationship Id="rId21" Type="http://schemas.openxmlformats.org/officeDocument/2006/relationships/image" Target="media/image5.png"/><Relationship Id="rId34" Type="http://schemas.openxmlformats.org/officeDocument/2006/relationships/image" Target="media/image10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Qaqb1wg3FBmWtUYPywW17xt_KnqxNBlC/view?usp=sharin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drive.google.com/file/d/1-D-HfYxDIqQxkjiXBxjQ3C4QlSNDczbw/view?usp=sharing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mb.poltekpos.ac.id" TargetMode="External"/><Relationship Id="rId24" Type="http://schemas.openxmlformats.org/officeDocument/2006/relationships/hyperlink" Target="http://kodepos.posindonesia.co.id/kodeposalamatindonesialist.php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rere.stimlog.ac.id" TargetMode="External"/><Relationship Id="rId23" Type="http://schemas.openxmlformats.org/officeDocument/2006/relationships/hyperlink" Target="https://referensi.data.kemdikbud.go.id/nisn/index.php/Cindex/caribynama/" TargetMode="External"/><Relationship Id="rId28" Type="http://schemas.openxmlformats.org/officeDocument/2006/relationships/hyperlink" Target="https://drive.google.com/file/d/1-A8VMrd4ICrq-b_rj98tGr4MvQClJmgB/view?usp=sharing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1.jpeg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form.poltekpos.ac.id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kodepos.posindonesia.co.id/kodeposalamatindonesialist.php" TargetMode="External"/><Relationship Id="rId30" Type="http://schemas.openxmlformats.org/officeDocument/2006/relationships/hyperlink" Target="https://drive.google.com/file/d/1irbE-QzpsSzS4mwcNGH9iuRi9Ooa8tz7/view?usp=sharing" TargetMode="External"/><Relationship Id="rId35" Type="http://schemas.openxmlformats.org/officeDocument/2006/relationships/hyperlink" Target="https://drive.google.com/file/d/1tbSVkiH96ipapl38ElF_Rvub3r8Qxlxv/view?usp=sharing" TargetMode="Externa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pmb.stimlog.ac.id" TargetMode="External"/><Relationship Id="rId17" Type="http://schemas.openxmlformats.org/officeDocument/2006/relationships/hyperlink" Target="https://drive.google.com/file/d/1rHJ4wxeWGSYPGXVEhGYFTidsfaBUuk5b/view?usp=sharing" TargetMode="External"/><Relationship Id="rId25" Type="http://schemas.openxmlformats.org/officeDocument/2006/relationships/hyperlink" Target="http://kodepos.posindonesia.co.id/kodeposalamatindonesialist.php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drive.google.com/file/d/1eYbAKI2qi6kHDO0zZ_ADyTTDeetdpHfu/view?usp=shar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DI\AppData\Roaming\Microsoft\Templates\Surat%20bisnis%20(desain%20Hutan%20Hijau).dotx" TargetMode="External"/></Relationships>
</file>

<file path=word/theme/theme1.xml><?xml version="1.0" encoding="utf-8"?>
<a:theme xmlns:a="http://schemas.openxmlformats.org/drawingml/2006/main" name="Office Theme">
  <a:themeElements>
    <a:clrScheme name="Custom 56">
      <a:dk1>
        <a:srgbClr val="0E113C"/>
      </a:dk1>
      <a:lt1>
        <a:srgbClr val="FFFFFF"/>
      </a:lt1>
      <a:dk2>
        <a:srgbClr val="0E1128"/>
      </a:dk2>
      <a:lt2>
        <a:srgbClr val="E6E7E8"/>
      </a:lt2>
      <a:accent1>
        <a:srgbClr val="0096A9"/>
      </a:accent1>
      <a:accent2>
        <a:srgbClr val="3BB76A"/>
      </a:accent2>
      <a:accent3>
        <a:srgbClr val="24739C"/>
      </a:accent3>
      <a:accent4>
        <a:srgbClr val="93C842"/>
      </a:accent4>
      <a:accent5>
        <a:srgbClr val="6F9A2C"/>
      </a:accent5>
      <a:accent6>
        <a:srgbClr val="0096A9"/>
      </a:accent6>
      <a:hlink>
        <a:srgbClr val="93C842"/>
      </a:hlink>
      <a:folHlink>
        <a:srgbClr val="93C842"/>
      </a:folHlink>
    </a:clrScheme>
    <a:fontScheme name="Custom 15">
      <a:majorFont>
        <a:latin typeface="Berlin Sans FB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9C6C16C-7EAD-478A-AB35-9446E8ED3C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88DEF0-6E4F-4314-A73E-887A48FDCB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7F0BB1-413E-4994-967E-D84D13BE14E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Surat bisnis (desain Hutan Hijau)</Template>
  <TotalTime>0</TotalTime>
  <Pages>11</Pages>
  <Words>2295</Words>
  <Characters>13084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2020-09-25T01:47:00Z</dcterms:created>
  <dcterms:modified xsi:type="dcterms:W3CDTF">2020-09-25T03:24:00Z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